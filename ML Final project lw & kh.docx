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CFBB" w14:textId="123B00B7" w:rsidR="00FF1788" w:rsidRDefault="00841CBE" w:rsidP="004E5DFD">
      <w:pPr>
        <w:pStyle w:val="Subtitle"/>
        <w:rPr>
          <w:rFonts w:eastAsia="Times New Roman" w:cs="Times New Roman"/>
          <w:b/>
          <w:bCs/>
          <w:iCs w:val="0"/>
          <w:sz w:val="35"/>
          <w:szCs w:val="20"/>
          <w14:ligatures w14:val="standard"/>
        </w:rPr>
      </w:pPr>
      <w:r w:rsidRPr="00841CBE">
        <w:rPr>
          <w:rFonts w:eastAsia="Times New Roman" w:cs="Times New Roman"/>
          <w:b/>
          <w:bCs/>
          <w:iCs w:val="0"/>
          <w:sz w:val="35"/>
          <w:szCs w:val="20"/>
          <w14:ligatures w14:val="standard"/>
        </w:rPr>
        <w:t xml:space="preserve">Non-Intrusive Techniques </w:t>
      </w:r>
      <w:r>
        <w:rPr>
          <w:rFonts w:eastAsia="Times New Roman" w:cs="Times New Roman"/>
          <w:b/>
          <w:bCs/>
          <w:iCs w:val="0"/>
          <w:sz w:val="35"/>
          <w:szCs w:val="20"/>
          <w14:ligatures w14:val="standard"/>
        </w:rPr>
        <w:t xml:space="preserve">for </w:t>
      </w:r>
      <w:r w:rsidR="00FF1788" w:rsidRPr="00FF1788">
        <w:rPr>
          <w:rFonts w:eastAsia="Times New Roman" w:cs="Times New Roman"/>
          <w:b/>
          <w:bCs/>
          <w:iCs w:val="0"/>
          <w:sz w:val="35"/>
          <w:szCs w:val="20"/>
          <w14:ligatures w14:val="standard"/>
        </w:rPr>
        <w:t xml:space="preserve">Occupancy </w:t>
      </w:r>
      <w:r w:rsidR="00593F74">
        <w:rPr>
          <w:rFonts w:eastAsia="Times New Roman" w:cs="Times New Roman"/>
          <w:b/>
          <w:bCs/>
          <w:iCs w:val="0"/>
          <w:sz w:val="35"/>
          <w:szCs w:val="20"/>
          <w14:ligatures w14:val="standard"/>
        </w:rPr>
        <w:t>Sensing</w:t>
      </w:r>
      <w:r w:rsidR="00FF1788" w:rsidRPr="00FF1788">
        <w:rPr>
          <w:rFonts w:eastAsia="Times New Roman" w:cs="Times New Roman"/>
          <w:b/>
          <w:bCs/>
          <w:iCs w:val="0"/>
          <w:sz w:val="35"/>
          <w:szCs w:val="20"/>
          <w14:ligatures w14:val="standard"/>
        </w:rPr>
        <w:t xml:space="preserve"> </w:t>
      </w:r>
      <w:r w:rsidR="00462FAB">
        <w:rPr>
          <w:rFonts w:eastAsia="Times New Roman" w:cs="Times New Roman"/>
          <w:b/>
          <w:bCs/>
          <w:iCs w:val="0"/>
          <w:sz w:val="35"/>
          <w:szCs w:val="20"/>
          <w14:ligatures w14:val="standard"/>
        </w:rPr>
        <w:t>with</w:t>
      </w:r>
      <w:r w:rsidR="004E5DFD">
        <w:rPr>
          <w:rFonts w:eastAsia="Times New Roman" w:cs="Times New Roman"/>
          <w:b/>
          <w:bCs/>
          <w:iCs w:val="0"/>
          <w:sz w:val="35"/>
          <w:szCs w:val="20"/>
          <w14:ligatures w14:val="standard"/>
        </w:rPr>
        <w:t xml:space="preserve"> </w:t>
      </w:r>
      <w:r w:rsidR="00462FAB">
        <w:rPr>
          <w:rFonts w:eastAsia="Times New Roman" w:cs="Times New Roman"/>
          <w:b/>
          <w:bCs/>
          <w:iCs w:val="0"/>
          <w:sz w:val="35"/>
          <w:szCs w:val="20"/>
          <w14:ligatures w14:val="standard"/>
        </w:rPr>
        <w:t>O</w:t>
      </w:r>
      <w:r w:rsidR="003C60C9" w:rsidRPr="003C60C9">
        <w:rPr>
          <w:rFonts w:eastAsia="Times New Roman" w:cs="Times New Roman"/>
          <w:b/>
          <w:bCs/>
          <w:iCs w:val="0"/>
          <w:sz w:val="35"/>
          <w:szCs w:val="20"/>
          <w14:ligatures w14:val="standard"/>
        </w:rPr>
        <w:t xml:space="preserve">ffice </w:t>
      </w:r>
      <w:r w:rsidR="00593F74">
        <w:rPr>
          <w:rFonts w:eastAsia="Times New Roman" w:cs="Times New Roman"/>
          <w:b/>
          <w:bCs/>
          <w:iCs w:val="0"/>
          <w:sz w:val="35"/>
          <w:szCs w:val="20"/>
          <w14:ligatures w14:val="standard"/>
        </w:rPr>
        <w:t xml:space="preserve">AHU </w:t>
      </w:r>
      <w:r w:rsidR="00462FAB">
        <w:rPr>
          <w:rFonts w:eastAsia="Times New Roman" w:cs="Times New Roman"/>
          <w:b/>
          <w:bCs/>
          <w:iCs w:val="0"/>
          <w:sz w:val="35"/>
          <w:szCs w:val="20"/>
          <w14:ligatures w14:val="standard"/>
        </w:rPr>
        <w:t>Long-term Data</w:t>
      </w:r>
    </w:p>
    <w:p w14:paraId="782DD036" w14:textId="35D393F4" w:rsidR="00586A35" w:rsidRPr="00586A35" w:rsidRDefault="001816A0"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sidRPr="001816A0">
        <w:rPr>
          <w:rFonts w:ascii="Linux Biolinum" w:eastAsiaTheme="majorEastAsia" w:hAnsi="Linux Biolinum" w:cstheme="majorBidi"/>
          <w:bCs/>
          <w:iCs/>
          <w:szCs w:val="24"/>
          <w14:ligatures w14:val="standard"/>
        </w:rPr>
        <w:t>Reproduced paper of "Non-Intrusive Techniques for Establishing Occupancy Related Energy Savings in Commercial Buildings</w:t>
      </w:r>
      <w:r w:rsidR="006C4813">
        <w:rPr>
          <w:rFonts w:ascii="Linux Biolinum" w:eastAsiaTheme="majorEastAsia" w:hAnsi="Linux Biolinum" w:cstheme="majorBidi"/>
          <w:bCs/>
          <w:iCs/>
          <w:szCs w:val="24"/>
          <w14:ligatures w14:val="standard"/>
        </w:rPr>
        <w:t xml:space="preserve"> </w:t>
      </w:r>
      <w:r w:rsidRPr="001816A0">
        <w:rPr>
          <w:rFonts w:ascii="Linux Biolinum" w:eastAsiaTheme="majorEastAsia" w:hAnsi="Linux Biolinum" w:cstheme="majorBidi"/>
          <w:bCs/>
          <w:iCs/>
          <w:szCs w:val="24"/>
          <w14:ligatures w14:val="standard"/>
        </w:rPr>
        <w:t>[1]"</w:t>
      </w:r>
    </w:p>
    <w:p w14:paraId="1099A713" w14:textId="2ED98612" w:rsidR="00586A35" w:rsidRPr="00586A35" w:rsidRDefault="002236EF" w:rsidP="00586A35">
      <w:pPr>
        <w:pStyle w:val="Authors"/>
        <w:jc w:val="center"/>
        <w:rPr>
          <w14:ligatures w14:val="standard"/>
        </w:rPr>
      </w:pPr>
      <w:r>
        <w:rPr>
          <w14:ligatures w14:val="standard"/>
        </w:rPr>
        <w:t>Linzhang Wu</w:t>
      </w:r>
      <w:r w:rsidR="00586A35" w:rsidRPr="00586A35">
        <w:rPr>
          <w14:ligatures w14:val="standard"/>
        </w:rPr>
        <w:br/>
      </w:r>
      <w:r w:rsidR="007B7CF5">
        <w:rPr>
          <w:rStyle w:val="OrgDiv"/>
          <w:color w:val="auto"/>
          <w:sz w:val="20"/>
          <w14:ligatures w14:val="standard"/>
        </w:rPr>
        <w:t>Electrical and Computer</w:t>
      </w:r>
      <w:r w:rsidR="00B50556">
        <w:rPr>
          <w:rStyle w:val="OrgDiv"/>
          <w:color w:val="auto"/>
          <w:sz w:val="20"/>
          <w14:ligatures w14:val="standard"/>
        </w:rPr>
        <w:t xml:space="preserve"> Engineering</w:t>
      </w:r>
      <w:r w:rsidR="00586A35" w:rsidRPr="00586A35">
        <w:rPr>
          <w:rStyle w:val="OrgDiv"/>
          <w:color w:val="auto"/>
          <w:sz w:val="20"/>
          <w14:ligatures w14:val="standard"/>
        </w:rPr>
        <w:t xml:space="preserve"> Department </w:t>
      </w:r>
      <w:r w:rsidR="00586A35" w:rsidRPr="00586A35">
        <w:rPr>
          <w:rStyle w:val="OrgName"/>
          <w:color w:val="auto"/>
          <w:sz w:val="20"/>
          <w14:ligatures w14:val="standard"/>
        </w:rPr>
        <w:br/>
        <w:t xml:space="preserve"> </w:t>
      </w:r>
      <w:r w:rsidR="00A57FA7">
        <w:rPr>
          <w:rStyle w:val="OrgName"/>
          <w:color w:val="auto"/>
          <w:sz w:val="20"/>
          <w14:ligatures w14:val="standard"/>
        </w:rPr>
        <w:t>Rutgers University</w:t>
      </w:r>
      <w:r w:rsidR="00586A35" w:rsidRPr="00586A35">
        <w:rPr>
          <w:rStyle w:val="OrgName"/>
          <w:color w:val="auto"/>
          <w:sz w:val="20"/>
          <w14:ligatures w14:val="standard"/>
        </w:rPr>
        <w:t xml:space="preserve"> </w:t>
      </w:r>
      <w:r w:rsidR="00CD30ED">
        <w:rPr>
          <w:rStyle w:val="City"/>
          <w:sz w:val="20"/>
          <w14:ligatures w14:val="standard"/>
        </w:rPr>
        <w:t>Piscataway</w:t>
      </w:r>
      <w:r w:rsidR="004019C4">
        <w:rPr>
          <w:rStyle w:val="City"/>
          <w:sz w:val="20"/>
          <w14:ligatures w14:val="standard"/>
        </w:rPr>
        <w:t xml:space="preserve"> NJ</w:t>
      </w:r>
      <w:r w:rsidR="00586A35" w:rsidRPr="00586A35">
        <w:rPr>
          <w:sz w:val="20"/>
          <w14:ligatures w14:val="standard"/>
        </w:rPr>
        <w:br/>
        <w:t xml:space="preserve"> </w:t>
      </w:r>
      <w:r w:rsidR="00D55933">
        <w:rPr>
          <w:rStyle w:val="Email"/>
          <w:color w:val="auto"/>
          <w:sz w:val="20"/>
          <w14:ligatures w14:val="standard"/>
        </w:rPr>
        <w:t>lw568@scarletmail.rutgers.edu</w:t>
      </w:r>
    </w:p>
    <w:p w14:paraId="5DE3CA8D" w14:textId="2061DB35" w:rsidR="00586A35" w:rsidRPr="00586A35" w:rsidRDefault="002236EF" w:rsidP="2255D75F">
      <w:pPr>
        <w:pStyle w:val="Authors"/>
        <w:spacing w:line="259" w:lineRule="auto"/>
        <w:jc w:val="center"/>
      </w:pPr>
      <w:r>
        <w:rPr>
          <w:rStyle w:val="FirstName"/>
          <w14:ligatures w14:val="standard"/>
        </w:rPr>
        <w:t>Khandaker Hossa</w:t>
      </w:r>
      <w:r w:rsidR="008C6520">
        <w:rPr>
          <w:rStyle w:val="FirstName"/>
          <w14:ligatures w14:val="standard"/>
        </w:rPr>
        <w:t>i</w:t>
      </w:r>
      <w:r>
        <w:rPr>
          <w:rStyle w:val="FirstName"/>
          <w14:ligatures w14:val="standard"/>
        </w:rPr>
        <w:t>n</w:t>
      </w:r>
      <w:r w:rsidR="00586A35" w:rsidRPr="00586A35">
        <w:rPr>
          <w14:ligatures w14:val="standard"/>
        </w:rPr>
        <w:br/>
      </w:r>
      <w:r w:rsidR="00CD30ED" w:rsidRPr="2255D75F">
        <w:rPr>
          <w:rStyle w:val="OrgDiv"/>
          <w:color w:val="auto"/>
          <w:sz w:val="20"/>
          <w:szCs w:val="20"/>
          <w14:ligatures w14:val="standard"/>
        </w:rPr>
        <w:t xml:space="preserve">Electrical and Computer Engineering Department </w:t>
      </w:r>
      <w:r w:rsidR="00CD30ED" w:rsidRPr="00586A35">
        <w:rPr>
          <w:rStyle w:val="OrgName"/>
          <w:color w:val="auto"/>
          <w:sz w:val="20"/>
          <w14:ligatures w14:val="standard"/>
        </w:rPr>
        <w:br/>
      </w:r>
      <w:r w:rsidR="00CD30ED" w:rsidRPr="2255D75F">
        <w:rPr>
          <w:rStyle w:val="OrgName"/>
          <w:color w:val="auto"/>
          <w:sz w:val="20"/>
          <w:szCs w:val="20"/>
          <w14:ligatures w14:val="standard"/>
        </w:rPr>
        <w:t xml:space="preserve"> Rutgers University </w:t>
      </w:r>
      <w:r w:rsidR="00CD30ED" w:rsidRPr="2255D75F">
        <w:rPr>
          <w:rStyle w:val="City"/>
          <w:sz w:val="20"/>
          <w:szCs w:val="20"/>
          <w14:ligatures w14:val="standard"/>
        </w:rPr>
        <w:t>Piscataway NJ</w:t>
      </w:r>
      <w:r w:rsidR="00586A35" w:rsidRPr="00586A35">
        <w:rPr>
          <w:sz w:val="20"/>
          <w14:ligatures w14:val="standard"/>
        </w:rPr>
        <w:br/>
      </w:r>
      <w:r w:rsidR="00586A35" w:rsidRPr="0040303B">
        <w:rPr>
          <w:sz w:val="18"/>
          <w:szCs w:val="18"/>
          <w14:ligatures w14:val="standard"/>
        </w:rPr>
        <w:t>kmh312</w:t>
      </w:r>
      <w:r w:rsidR="00586A35" w:rsidRPr="0040303B">
        <w:rPr>
          <w:rFonts w:ascii="Times New Roman" w:eastAsia="Times New Roman" w:hAnsi="Times New Roman" w:cs="Times New Roman"/>
          <w:sz w:val="22"/>
          <w14:ligatures w14:val="standard"/>
        </w:rPr>
        <w:t>@scarletmail.rutgers.edu</w:t>
      </w:r>
    </w:p>
    <w:p w14:paraId="505017B8" w14:textId="33E8BEC6" w:rsidR="00F3231F" w:rsidRPr="00586A35" w:rsidRDefault="00586A35" w:rsidP="00586A35">
      <w:pPr>
        <w:pStyle w:val="Authors"/>
        <w:jc w:val="center"/>
        <w:rPr>
          <w14:ligatures w14:val="standard"/>
        </w:rPr>
      </w:pPr>
      <w:r w:rsidRPr="00586A35">
        <w:rPr>
          <w14:ligatures w14:val="standard"/>
        </w:rPr>
        <w:br/>
      </w:r>
      <w:r w:rsidRPr="00586A35">
        <w:rPr>
          <w:rStyle w:val="OrgName"/>
          <w:color w:val="auto"/>
          <w:sz w:val="20"/>
          <w14:ligatures w14:val="standard"/>
        </w:rPr>
        <w:br/>
        <w:t xml:space="preserve"> </w:t>
      </w:r>
      <w:r w:rsidRPr="00586A35">
        <w:rPr>
          <w:rStyle w:val="OrgName"/>
          <w:color w:val="auto"/>
          <w:sz w:val="20"/>
          <w14:ligatures w14:val="standard"/>
        </w:rPr>
        <w:br/>
        <w:t xml:space="preserve"> </w:t>
      </w:r>
      <w:r w:rsidRPr="00586A35">
        <w:rPr>
          <w:sz w:val="20"/>
          <w14:ligatures w14:val="standard"/>
        </w:rPr>
        <w:br/>
        <w:t xml:space="preserve"> </w:t>
      </w:r>
    </w:p>
    <w:p w14:paraId="2BAADA91"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548FB5A8" w14:textId="77777777" w:rsidR="00694749" w:rsidRPr="00586A35" w:rsidRDefault="00694749" w:rsidP="00694749">
      <w:pPr>
        <w:pStyle w:val="AuthNotes"/>
        <w:rPr>
          <w:color w:val="auto"/>
          <w14:ligatures w14:val="standard"/>
        </w:rPr>
      </w:pPr>
    </w:p>
    <w:p w14:paraId="2838C4BA"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4DFCD1E" w14:textId="77777777" w:rsidR="0007392C" w:rsidRPr="00586A35" w:rsidRDefault="007A502C" w:rsidP="00694749">
      <w:pPr>
        <w:pStyle w:val="AbsHead"/>
      </w:pPr>
      <w:r w:rsidRPr="00586A35">
        <w:rPr>
          <w14:ligatures w14:val="standard"/>
        </w:rPr>
        <w:t>ABSTRACT</w:t>
      </w:r>
    </w:p>
    <w:p w14:paraId="4E922339" w14:textId="3C1ED6CE" w:rsidR="10D56A29" w:rsidRDefault="773CCA20" w:rsidP="722AA836">
      <w:pPr>
        <w:rPr>
          <w:rFonts w:eastAsia="Linux Libertine" w:cs="Linux Libertine"/>
          <w:szCs w:val="18"/>
          <w:lang w:val="fr-FR"/>
        </w:rPr>
      </w:pPr>
      <w:r w:rsidRPr="773CCA20">
        <w:rPr>
          <w:rFonts w:eastAsia="Linux Libertine" w:cs="Linux Libertine"/>
          <w:lang w:val="fr-FR"/>
        </w:rPr>
        <w:t xml:space="preserve">Room occupancy prediction is necessary for building management systems to control building parameters such as power consumption, monitor and adjust heating, ventilation and air conditioning fans. Methods such as using cameras to collect live footage prove to be the most reliable. The live footage can be processed to count how many persons occupy a given room. Unfortunately, this is an intrusive way to user privacy and would not be accepted by many households. Non-intrusive mechanisms, on the other hand, have had limitations. Their binary state cannot account for the real number of people present in a room. Leveraging machine learning makes it possible to predict the room occupancy from a non-intrusive array of sensor data. </w:t>
      </w:r>
    </w:p>
    <w:p w14:paraId="5A27F52E" w14:textId="78D7A184" w:rsidR="10D56A29" w:rsidRDefault="773CCA20" w:rsidP="722AA836">
      <w:pPr>
        <w:pStyle w:val="AbsHead"/>
        <w:rPr>
          <w:rFonts w:eastAsia="Linux Libertine"/>
          <w:b w:val="0"/>
          <w:sz w:val="18"/>
          <w:szCs w:val="18"/>
        </w:rPr>
      </w:pPr>
      <w:r w:rsidRPr="773CCA20">
        <w:rPr>
          <w:rFonts w:eastAsia="Linux Libertine"/>
          <w:b w:val="0"/>
          <w:sz w:val="18"/>
          <w:szCs w:val="18"/>
        </w:rPr>
        <w:t>Using the internet of things network, various sensor nodes measuring the temperature, humidity, light, carbon (IV) oxide, and passive infrared sensor data can be collected and transmitted to a central processing unit. With huge amounts of data collected, a machine learning algorithm can be used to learn the information from the data and be used for future training purposes. This paper looks at the application of machine learning on a set of internet of things data to create a model for classifying future data collected from the field in a non-intrusive mechanism</w:t>
      </w:r>
    </w:p>
    <w:p w14:paraId="7B285639" w14:textId="77777777" w:rsidR="002B7841" w:rsidRDefault="002B7841" w:rsidP="722AA836">
      <w:pPr>
        <w:pStyle w:val="AbsHead"/>
        <w:rPr>
          <w:rFonts w:eastAsia="Linux Libertine"/>
          <w:b w:val="0"/>
          <w:sz w:val="18"/>
          <w:szCs w:val="18"/>
        </w:rPr>
      </w:pPr>
    </w:p>
    <w:p w14:paraId="3DC88F2C" w14:textId="4F379C2A" w:rsidR="0018700C" w:rsidRPr="001A287F" w:rsidRDefault="00A565CA" w:rsidP="0018700C">
      <w:pPr>
        <w:rPr>
          <w:szCs w:val="18"/>
        </w:rPr>
      </w:pPr>
      <w:r w:rsidRPr="001A287F">
        <w:rPr>
          <w:szCs w:val="18"/>
        </w:rPr>
        <w:t xml:space="preserve">The </w:t>
      </w:r>
      <w:r w:rsidR="00BB05FE" w:rsidRPr="001A287F">
        <w:rPr>
          <w:szCs w:val="18"/>
        </w:rPr>
        <w:t xml:space="preserve">HVAC systems </w:t>
      </w:r>
      <w:r w:rsidR="00831EA4" w:rsidRPr="001A287F">
        <w:rPr>
          <w:szCs w:val="18"/>
        </w:rPr>
        <w:t xml:space="preserve">traditionally run on a static </w:t>
      </w:r>
      <w:r w:rsidR="00512241" w:rsidRPr="001A287F">
        <w:rPr>
          <w:szCs w:val="18"/>
        </w:rPr>
        <w:t xml:space="preserve">schedule that does not adapt to the </w:t>
      </w:r>
      <w:r w:rsidR="004A324B" w:rsidRPr="001A287F">
        <w:rPr>
          <w:szCs w:val="18"/>
        </w:rPr>
        <w:t>occupancy state</w:t>
      </w:r>
      <w:r w:rsidR="000146E6" w:rsidRPr="001A287F">
        <w:rPr>
          <w:szCs w:val="18"/>
        </w:rPr>
        <w:t xml:space="preserve">, causing </w:t>
      </w:r>
      <w:r w:rsidR="00DA64F0" w:rsidRPr="001A287F">
        <w:rPr>
          <w:szCs w:val="18"/>
        </w:rPr>
        <w:t xml:space="preserve">significant energy waste </w:t>
      </w:r>
      <w:r w:rsidR="00E91AFF" w:rsidRPr="001A287F">
        <w:rPr>
          <w:szCs w:val="18"/>
        </w:rPr>
        <w:t>in condition</w:t>
      </w:r>
      <w:r w:rsidR="00292F05" w:rsidRPr="001A287F">
        <w:rPr>
          <w:szCs w:val="18"/>
        </w:rPr>
        <w:t xml:space="preserve">ing or partially occupied zones. </w:t>
      </w:r>
      <w:r w:rsidR="0018700C" w:rsidRPr="0018700C">
        <w:rPr>
          <w:szCs w:val="18"/>
        </w:rPr>
        <w:t xml:space="preserve">Room occupancy prediction is necessary for building management systems to control building parameters such as power consumption, monitor and adjust heating, </w:t>
      </w:r>
      <w:proofErr w:type="gramStart"/>
      <w:r w:rsidR="0018700C" w:rsidRPr="0018700C">
        <w:rPr>
          <w:szCs w:val="18"/>
        </w:rPr>
        <w:t>ventilation</w:t>
      </w:r>
      <w:proofErr w:type="gramEnd"/>
      <w:r w:rsidR="0018700C" w:rsidRPr="0018700C">
        <w:rPr>
          <w:szCs w:val="18"/>
        </w:rPr>
        <w:t xml:space="preserve"> and air conditioning fans. </w:t>
      </w:r>
      <w:r w:rsidR="0068545A" w:rsidRPr="001A287F">
        <w:rPr>
          <w:szCs w:val="18"/>
        </w:rPr>
        <w:t xml:space="preserve">The original paper </w:t>
      </w:r>
      <w:r w:rsidR="00EB3D72" w:rsidRPr="001A287F">
        <w:rPr>
          <w:szCs w:val="18"/>
        </w:rPr>
        <w:t xml:space="preserve">investigated the non-intrusive techniques to obtain a rough </w:t>
      </w:r>
      <w:r w:rsidR="001E415B" w:rsidRPr="001A287F">
        <w:rPr>
          <w:szCs w:val="18"/>
        </w:rPr>
        <w:t xml:space="preserve">occupancy state from coarse-grained measurements of sensors that are commonly </w:t>
      </w:r>
      <w:r w:rsidR="00CB7FA2" w:rsidRPr="001A287F">
        <w:rPr>
          <w:szCs w:val="18"/>
        </w:rPr>
        <w:t xml:space="preserve">available through the building management system without additional </w:t>
      </w:r>
      <w:proofErr w:type="gramStart"/>
      <w:r w:rsidR="00CB7FA2" w:rsidRPr="001A287F">
        <w:rPr>
          <w:szCs w:val="18"/>
        </w:rPr>
        <w:t>sensor</w:t>
      </w:r>
      <w:proofErr w:type="gramEnd"/>
      <w:r w:rsidR="00CB7FA2" w:rsidRPr="001A287F">
        <w:rPr>
          <w:szCs w:val="18"/>
        </w:rPr>
        <w:t xml:space="preserve"> installed. </w:t>
      </w:r>
      <w:r w:rsidR="00996783" w:rsidRPr="001A287F">
        <w:rPr>
          <w:szCs w:val="18"/>
        </w:rPr>
        <w:t xml:space="preserve">As </w:t>
      </w:r>
      <w:r w:rsidR="00AC70B8" w:rsidRPr="001A287F">
        <w:rPr>
          <w:szCs w:val="18"/>
        </w:rPr>
        <w:t>undergraduate student majoring in electrical and computer engineering, it</w:t>
      </w:r>
      <w:r w:rsidR="001E7A06" w:rsidRPr="001A287F">
        <w:rPr>
          <w:szCs w:val="18"/>
        </w:rPr>
        <w:t xml:space="preserve"> is a valuable oppor</w:t>
      </w:r>
      <w:r w:rsidR="007B3E73" w:rsidRPr="001A287F">
        <w:rPr>
          <w:szCs w:val="18"/>
        </w:rPr>
        <w:t xml:space="preserve">tunity </w:t>
      </w:r>
      <w:r w:rsidR="009812E1" w:rsidRPr="001A287F">
        <w:rPr>
          <w:szCs w:val="18"/>
        </w:rPr>
        <w:t xml:space="preserve">learn and explore machine learning </w:t>
      </w:r>
      <w:r w:rsidR="00244739" w:rsidRPr="001A287F">
        <w:rPr>
          <w:szCs w:val="18"/>
        </w:rPr>
        <w:t>techniques by</w:t>
      </w:r>
      <w:r w:rsidR="007B3E73" w:rsidRPr="001A287F">
        <w:rPr>
          <w:szCs w:val="18"/>
        </w:rPr>
        <w:t xml:space="preserve"> reproduc</w:t>
      </w:r>
      <w:r w:rsidR="00244739" w:rsidRPr="001A287F">
        <w:rPr>
          <w:szCs w:val="18"/>
        </w:rPr>
        <w:t xml:space="preserve">ing </w:t>
      </w:r>
      <w:r w:rsidR="002E681A" w:rsidRPr="001A287F">
        <w:rPr>
          <w:szCs w:val="18"/>
        </w:rPr>
        <w:t xml:space="preserve">a </w:t>
      </w:r>
      <w:r w:rsidR="00654558" w:rsidRPr="001A287F">
        <w:rPr>
          <w:szCs w:val="18"/>
        </w:rPr>
        <w:t xml:space="preserve">professional research paper. </w:t>
      </w:r>
      <w:r w:rsidR="00B0301F" w:rsidRPr="001A287F">
        <w:rPr>
          <w:szCs w:val="18"/>
        </w:rPr>
        <w:t xml:space="preserve">In this paper, we </w:t>
      </w:r>
      <w:r w:rsidR="006D1D11" w:rsidRPr="001A287F">
        <w:rPr>
          <w:szCs w:val="18"/>
        </w:rPr>
        <w:t xml:space="preserve">will </w:t>
      </w:r>
      <w:r w:rsidR="006D1D11" w:rsidRPr="001A287F">
        <w:rPr>
          <w:szCs w:val="18"/>
        </w:rPr>
        <w:t>m</w:t>
      </w:r>
      <w:r w:rsidR="00FF2782" w:rsidRPr="001A287F">
        <w:rPr>
          <w:szCs w:val="18"/>
        </w:rPr>
        <w:t xml:space="preserve">imic the </w:t>
      </w:r>
      <w:r w:rsidR="008B659F" w:rsidRPr="001A287F">
        <w:rPr>
          <w:szCs w:val="18"/>
        </w:rPr>
        <w:t xml:space="preserve">approaches and </w:t>
      </w:r>
      <w:r w:rsidR="00936A5E" w:rsidRPr="001A287F">
        <w:rPr>
          <w:szCs w:val="18"/>
        </w:rPr>
        <w:t xml:space="preserve">objectives in the original paper to </w:t>
      </w:r>
      <w:r w:rsidR="00F70B99" w:rsidRPr="001A287F">
        <w:rPr>
          <w:szCs w:val="18"/>
        </w:rPr>
        <w:t>indicate</w:t>
      </w:r>
      <w:r w:rsidR="00382815" w:rsidRPr="001A287F">
        <w:rPr>
          <w:szCs w:val="18"/>
        </w:rPr>
        <w:t xml:space="preserve"> human occupancy </w:t>
      </w:r>
      <w:proofErr w:type="gramStart"/>
      <w:r w:rsidR="00F70B99" w:rsidRPr="001A287F">
        <w:rPr>
          <w:szCs w:val="18"/>
        </w:rPr>
        <w:t>pattern</w:t>
      </w:r>
      <w:proofErr w:type="gramEnd"/>
      <w:r w:rsidR="00F70B99" w:rsidRPr="001A287F">
        <w:rPr>
          <w:szCs w:val="18"/>
        </w:rPr>
        <w:t xml:space="preserve"> </w:t>
      </w:r>
      <w:r w:rsidR="00382815" w:rsidRPr="001A287F">
        <w:rPr>
          <w:szCs w:val="18"/>
        </w:rPr>
        <w:t xml:space="preserve">and </w:t>
      </w:r>
      <w:r w:rsidR="00F70B99" w:rsidRPr="001A287F">
        <w:rPr>
          <w:szCs w:val="18"/>
        </w:rPr>
        <w:t xml:space="preserve">generate </w:t>
      </w:r>
      <w:r w:rsidR="00F43A71" w:rsidRPr="001A287F">
        <w:rPr>
          <w:szCs w:val="18"/>
        </w:rPr>
        <w:t xml:space="preserve">zone-customized </w:t>
      </w:r>
      <w:r w:rsidR="00F359C2" w:rsidRPr="001A287F">
        <w:rPr>
          <w:szCs w:val="18"/>
        </w:rPr>
        <w:t xml:space="preserve">schedule. </w:t>
      </w:r>
    </w:p>
    <w:p w14:paraId="38CCBE8E" w14:textId="0C362F29" w:rsidR="00DC112E" w:rsidRPr="00586A35" w:rsidRDefault="00DC112E" w:rsidP="007A502C">
      <w:pPr>
        <w:pStyle w:val="Abstract"/>
        <w:rPr>
          <w:rFonts w:eastAsia="Verdana"/>
          <w14:ligatures w14:val="standard"/>
        </w:rPr>
      </w:pPr>
    </w:p>
    <w:p w14:paraId="19D2E906"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6FD02B7D" w14:textId="4F26247C" w:rsidR="00862BB7" w:rsidRDefault="00DA2D3C" w:rsidP="00DA2D3C">
      <w:pPr>
        <w:pStyle w:val="KeyWords"/>
        <w:jc w:val="left"/>
        <w:rPr>
          <w:lang w:eastAsia="it-IT"/>
          <w14:ligatures w14:val="standard"/>
        </w:rPr>
      </w:pPr>
      <w:r>
        <w:rPr>
          <w:lang w:eastAsia="it-IT"/>
          <w14:ligatures w14:val="standard"/>
        </w:rPr>
        <w:t>Non-intrusive</w:t>
      </w:r>
      <w:r w:rsidR="00361D6F">
        <w:rPr>
          <w:lang w:eastAsia="it-IT"/>
          <w14:ligatures w14:val="standard"/>
        </w:rPr>
        <w:t xml:space="preserve"> Sensing</w:t>
      </w:r>
      <w:r>
        <w:rPr>
          <w:lang w:eastAsia="it-IT"/>
          <w14:ligatures w14:val="standard"/>
        </w:rPr>
        <w:t xml:space="preserve">; </w:t>
      </w:r>
      <w:r w:rsidR="001B4AE2" w:rsidRPr="001B4AE2">
        <w:rPr>
          <w:lang w:eastAsia="it-IT"/>
          <w14:ligatures w14:val="standard"/>
        </w:rPr>
        <w:t xml:space="preserve">HVAC Optimization; Occupancy </w:t>
      </w:r>
      <w:r w:rsidR="00B0599A">
        <w:rPr>
          <w:lang w:eastAsia="it-IT"/>
          <w14:ligatures w14:val="standard"/>
        </w:rPr>
        <w:t>M</w:t>
      </w:r>
      <w:r w:rsidR="0009430D">
        <w:rPr>
          <w:lang w:eastAsia="it-IT"/>
          <w14:ligatures w14:val="standard"/>
        </w:rPr>
        <w:t>onitoring</w:t>
      </w:r>
      <w:r w:rsidR="001B4AE2" w:rsidRPr="001B4AE2">
        <w:rPr>
          <w:lang w:eastAsia="it-IT"/>
          <w14:ligatures w14:val="standard"/>
        </w:rPr>
        <w:t xml:space="preserve">; Zone-customized </w:t>
      </w:r>
      <w:proofErr w:type="gramStart"/>
      <w:r w:rsidR="001B4AE2" w:rsidRPr="001B4AE2">
        <w:rPr>
          <w:lang w:eastAsia="it-IT"/>
          <w14:ligatures w14:val="standard"/>
        </w:rPr>
        <w:t>Schedules;</w:t>
      </w:r>
      <w:proofErr w:type="gramEnd"/>
      <w:r w:rsidR="001B4AE2" w:rsidRPr="001B4AE2">
        <w:rPr>
          <w:lang w:eastAsia="it-IT"/>
          <w14:ligatures w14:val="standard"/>
        </w:rPr>
        <w:t xml:space="preserve"> </w:t>
      </w:r>
    </w:p>
    <w:p w14:paraId="1BBCC51B" w14:textId="259CE020" w:rsidR="0007392C" w:rsidRPr="00D124A9" w:rsidRDefault="00757D64" w:rsidP="00D124A9">
      <w:pPr>
        <w:pStyle w:val="Head1"/>
      </w:pPr>
      <w:r w:rsidRPr="00D124A9">
        <w:t xml:space="preserve">1.   </w:t>
      </w:r>
      <w:r w:rsidR="00FF1F8A" w:rsidRPr="00D124A9">
        <w:t>INTRODUCTION</w:t>
      </w:r>
    </w:p>
    <w:p w14:paraId="127E8174" w14:textId="77777777" w:rsidR="00A542B1" w:rsidRPr="00A542B1" w:rsidRDefault="009D2A65" w:rsidP="00A542B1">
      <w:pPr>
        <w:spacing w:before="380"/>
        <w:rPr>
          <w:rFonts w:eastAsia="Linux Libertine" w:cs="Linux Libertine"/>
          <w14:ligatures w14:val="standard"/>
        </w:rPr>
      </w:pPr>
      <w:r w:rsidRPr="70164630">
        <w:rPr>
          <w:rFonts w:eastAsia="Linux Libertine" w:cs="Linux Libertine"/>
        </w:rPr>
        <w:t xml:space="preserve">Buildings are the single largest energy consuming sector in the United States. </w:t>
      </w:r>
      <w:r w:rsidR="003869A5" w:rsidRPr="70164630">
        <w:rPr>
          <w:rFonts w:eastAsia="Linux Libertine" w:cs="Linux Libertine"/>
        </w:rPr>
        <w:t xml:space="preserve">Buildings constitute around 40% of total energy and 70% of the overall electricity usage in the United States. Commercial </w:t>
      </w:r>
      <w:r w:rsidR="00A3562C" w:rsidRPr="70164630">
        <w:rPr>
          <w:rFonts w:eastAsia="Linux Libertine" w:cs="Linux Libertine"/>
        </w:rPr>
        <w:t>buildings could</w:t>
      </w:r>
      <w:r w:rsidR="003869A5" w:rsidRPr="70164630">
        <w:rPr>
          <w:rFonts w:eastAsia="Linux Libertine" w:cs="Linux Libertine"/>
        </w:rPr>
        <w:t xml:space="preserve"> save up to $60 billion if investments in energy efficiency were ramped up by just 1-4%, according to a study by the American Council for an Energy Efficient Economy (ACEEE).</w:t>
      </w:r>
      <w:r w:rsidR="007259DC" w:rsidRPr="70164630">
        <w:rPr>
          <w:rFonts w:eastAsia="Linux Libertine" w:cs="Linux Libertine"/>
          <w14:ligatures w14:val="standard"/>
        </w:rPr>
        <w:t xml:space="preserve"> Office buildings in the U.S. use an average of 17.3 kilowatt-hours (kWh) of electricity and 31.8 cubic feet of natural gas per square foot (ft2) annually. (Data </w:t>
      </w:r>
      <w:proofErr w:type="gramStart"/>
      <w:r w:rsidR="007259DC" w:rsidRPr="70164630">
        <w:rPr>
          <w:rFonts w:eastAsia="Linux Libertine" w:cs="Linux Libertine"/>
          <w14:ligatures w14:val="standard"/>
        </w:rPr>
        <w:t>is calculated</w:t>
      </w:r>
      <w:proofErr w:type="gramEnd"/>
      <w:r w:rsidR="007259DC" w:rsidRPr="70164630">
        <w:rPr>
          <w:rFonts w:eastAsia="Linux Libertine" w:cs="Linux Libertine"/>
          <w14:ligatures w14:val="standard"/>
        </w:rPr>
        <w:t xml:space="preserve"> using a 2003 U.S. Energy Information Administration survey of commercial buildings.). Before machine learning </w:t>
      </w:r>
      <w:proofErr w:type="gramStart"/>
      <w:r w:rsidR="007259DC" w:rsidRPr="70164630">
        <w:rPr>
          <w:rFonts w:eastAsia="Linux Libertine" w:cs="Linux Libertine"/>
          <w14:ligatures w14:val="standard"/>
        </w:rPr>
        <w:t>was ever applied</w:t>
      </w:r>
      <w:proofErr w:type="gramEnd"/>
      <w:r w:rsidR="007259DC" w:rsidRPr="70164630">
        <w:rPr>
          <w:rFonts w:eastAsia="Linux Libertine" w:cs="Linux Libertine"/>
          <w14:ligatures w14:val="standard"/>
        </w:rPr>
        <w:t xml:space="preserve"> to facilities management, </w:t>
      </w:r>
      <w:proofErr w:type="gramStart"/>
      <w:r w:rsidR="007259DC" w:rsidRPr="70164630">
        <w:rPr>
          <w:rFonts w:eastAsia="Linux Libertine" w:cs="Linux Libertine"/>
          <w14:ligatures w14:val="standard"/>
        </w:rPr>
        <w:t>the HVAC</w:t>
      </w:r>
      <w:proofErr w:type="gramEnd"/>
      <w:r w:rsidR="007259DC" w:rsidRPr="70164630">
        <w:rPr>
          <w:rFonts w:eastAsia="Linux Libertine" w:cs="Linux Libertine"/>
          <w14:ligatures w14:val="standard"/>
        </w:rPr>
        <w:t xml:space="preserve">, </w:t>
      </w:r>
      <w:proofErr w:type="gramStart"/>
      <w:r w:rsidR="007259DC" w:rsidRPr="70164630">
        <w:rPr>
          <w:rFonts w:eastAsia="Linux Libertine" w:cs="Linux Libertine"/>
          <w14:ligatures w14:val="standard"/>
        </w:rPr>
        <w:t>heating</w:t>
      </w:r>
      <w:proofErr w:type="gramEnd"/>
      <w:r w:rsidR="007259DC" w:rsidRPr="70164630">
        <w:rPr>
          <w:rFonts w:eastAsia="Linux Libertine" w:cs="Linux Libertine"/>
          <w14:ligatures w14:val="standard"/>
        </w:rPr>
        <w:t xml:space="preserve"> and cooling systems </w:t>
      </w:r>
      <w:proofErr w:type="gramStart"/>
      <w:r w:rsidR="007259DC" w:rsidRPr="70164630">
        <w:rPr>
          <w:rFonts w:eastAsia="Linux Libertine" w:cs="Linux Libertine"/>
          <w14:ligatures w14:val="standard"/>
        </w:rPr>
        <w:t>etc</w:t>
      </w:r>
      <w:r w:rsidR="000A41F8" w:rsidRPr="70164630">
        <w:rPr>
          <w:rFonts w:eastAsia="Linux Libertine" w:cs="Linux Libertine"/>
          <w14:ligatures w14:val="standard"/>
        </w:rPr>
        <w:t>.</w:t>
      </w:r>
      <w:proofErr w:type="gramEnd"/>
      <w:r w:rsidR="007259DC" w:rsidRPr="70164630">
        <w:rPr>
          <w:rFonts w:eastAsia="Linux Libertine" w:cs="Linux Libertine"/>
          <w14:ligatures w14:val="standard"/>
        </w:rPr>
        <w:t xml:space="preserve"> operated in a way that </w:t>
      </w:r>
      <w:proofErr w:type="gramStart"/>
      <w:r w:rsidR="007259DC" w:rsidRPr="70164630">
        <w:rPr>
          <w:rFonts w:eastAsia="Linux Libertine" w:cs="Linux Libertine"/>
          <w14:ligatures w14:val="standard"/>
        </w:rPr>
        <w:t>didn't</w:t>
      </w:r>
      <w:proofErr w:type="gramEnd"/>
      <w:r w:rsidR="007259DC" w:rsidRPr="70164630">
        <w:rPr>
          <w:rFonts w:eastAsia="Linux Libertine" w:cs="Linux Libertine"/>
          <w14:ligatures w14:val="standard"/>
        </w:rPr>
        <w:t xml:space="preserve"> take human presence into account, which would inevitably lead to energy being wasted</w:t>
      </w:r>
      <w:proofErr w:type="gramStart"/>
      <w:r w:rsidR="007259DC" w:rsidRPr="70164630">
        <w:rPr>
          <w:rFonts w:eastAsia="Linux Libertine" w:cs="Linux Libertine"/>
          <w14:ligatures w14:val="standard"/>
        </w:rPr>
        <w:t>.  </w:t>
      </w:r>
      <w:proofErr w:type="gramEnd"/>
      <w:r w:rsidR="00732BC6" w:rsidRPr="70164630">
        <w:rPr>
          <w:rFonts w:eastAsia="Linux Libertine" w:cs="Linux Libertine"/>
          <w14:ligatures w14:val="standard"/>
        </w:rPr>
        <w:t xml:space="preserve">Applying </w:t>
      </w:r>
      <w:r w:rsidR="0068223D" w:rsidRPr="70164630">
        <w:rPr>
          <w:rFonts w:eastAsia="Linux Libertine" w:cs="Linux Libertine"/>
          <w14:ligatures w14:val="standard"/>
        </w:rPr>
        <w:t xml:space="preserve">schedules that </w:t>
      </w:r>
      <w:r w:rsidR="0093676F" w:rsidRPr="70164630">
        <w:rPr>
          <w:rFonts w:eastAsia="Linux Libertine" w:cs="Linux Libertine"/>
          <w14:ligatures w14:val="standard"/>
        </w:rPr>
        <w:t xml:space="preserve">take the variable occupancy pattern </w:t>
      </w:r>
      <w:r w:rsidR="005E13DF" w:rsidRPr="70164630">
        <w:rPr>
          <w:rFonts w:eastAsia="Linux Libertine" w:cs="Linux Libertine"/>
          <w14:ligatures w14:val="standard"/>
        </w:rPr>
        <w:t xml:space="preserve">within a </w:t>
      </w:r>
      <w:r w:rsidR="009A7C18" w:rsidRPr="70164630">
        <w:rPr>
          <w:rFonts w:eastAsia="Linux Libertine" w:cs="Linux Libertine"/>
          <w14:ligatures w14:val="standard"/>
        </w:rPr>
        <w:t xml:space="preserve">building </w:t>
      </w:r>
      <w:r w:rsidR="0093676F" w:rsidRPr="70164630">
        <w:rPr>
          <w:rFonts w:eastAsia="Linux Libertine" w:cs="Linux Libertine"/>
          <w14:ligatures w14:val="standard"/>
        </w:rPr>
        <w:t xml:space="preserve">into </w:t>
      </w:r>
      <w:proofErr w:type="gramStart"/>
      <w:r w:rsidR="0093676F" w:rsidRPr="70164630">
        <w:rPr>
          <w:rFonts w:eastAsia="Linux Libertine" w:cs="Linux Libertine"/>
          <w14:ligatures w14:val="standard"/>
        </w:rPr>
        <w:t>consider</w:t>
      </w:r>
      <w:proofErr w:type="gramEnd"/>
      <w:r w:rsidR="0068223D" w:rsidRPr="70164630">
        <w:rPr>
          <w:rFonts w:eastAsia="Linux Libertine" w:cs="Linux Libertine"/>
          <w14:ligatures w14:val="standard"/>
        </w:rPr>
        <w:t xml:space="preserve"> </w:t>
      </w:r>
      <w:r w:rsidR="009A7C18" w:rsidRPr="70164630">
        <w:rPr>
          <w:rFonts w:eastAsia="Linux Libertine" w:cs="Linux Libertine"/>
          <w14:ligatures w14:val="standard"/>
        </w:rPr>
        <w:t xml:space="preserve">can </w:t>
      </w:r>
      <w:proofErr w:type="gramStart"/>
      <w:r w:rsidR="009A7C18" w:rsidRPr="70164630">
        <w:rPr>
          <w:rFonts w:eastAsia="Linux Libertine" w:cs="Linux Libertine"/>
          <w14:ligatures w14:val="standard"/>
        </w:rPr>
        <w:t>potentially</w:t>
      </w:r>
      <w:proofErr w:type="gramEnd"/>
      <w:r w:rsidR="009A7C18" w:rsidRPr="70164630">
        <w:rPr>
          <w:rFonts w:eastAsia="Linux Libertine" w:cs="Linux Libertine"/>
          <w14:ligatures w14:val="standard"/>
        </w:rPr>
        <w:t xml:space="preserve"> </w:t>
      </w:r>
    </w:p>
    <w:p w14:paraId="39BB9912" w14:textId="20BBF0CB" w:rsidR="00651C1F" w:rsidRPr="00A542B1" w:rsidRDefault="00A542B1" w:rsidP="00C2703D">
      <w:pPr>
        <w:spacing w:before="380"/>
      </w:pPr>
      <w:r w:rsidRPr="70164630">
        <w:rPr>
          <w:rFonts w:eastAsia="Linux Libertine" w:cs="Linux Libertine"/>
        </w:rPr>
        <w:t xml:space="preserve">Predicting room occupancy is one of the </w:t>
      </w:r>
      <w:proofErr w:type="gramStart"/>
      <w:r w:rsidRPr="70164630">
        <w:rPr>
          <w:rFonts w:eastAsia="Linux Libertine" w:cs="Linux Libertine"/>
        </w:rPr>
        <w:t>many</w:t>
      </w:r>
      <w:proofErr w:type="gramEnd"/>
      <w:r w:rsidRPr="70164630">
        <w:rPr>
          <w:rFonts w:eastAsia="Linux Libertine" w:cs="Linux Libertine"/>
        </w:rPr>
        <w:t xml:space="preserve"> applications of</w:t>
      </w:r>
      <w:r>
        <w:t xml:space="preserve"> machine learning which can solve the problem of intrusive methods such as using live cameras. Instead of living footage, individual parameters associated with room occupancy can be determined using machine learning and at given set-points, the average number of persons in a room, for instance, can </w:t>
      </w:r>
      <w:proofErr w:type="gramStart"/>
      <w:r>
        <w:t>be identified</w:t>
      </w:r>
      <w:proofErr w:type="gramEnd"/>
      <w:r>
        <w:t xml:space="preserve"> with high accuracy. </w:t>
      </w:r>
      <w:r w:rsidR="44822AC2" w:rsidRPr="70164630">
        <w:rPr>
          <w:rFonts w:ascii="Times New Roman" w:eastAsia="Times New Roman" w:hAnsi="Times New Roman" w:cs="Times New Roman"/>
        </w:rPr>
        <w:t>M</w:t>
      </w:r>
      <w:r w:rsidR="44822AC2">
        <w:t xml:space="preserve">odern construction projects include a coordinated layer </w:t>
      </w:r>
      <w:r w:rsidR="44822AC2">
        <w:lastRenderedPageBreak/>
        <w:t>of systems that monitor and control critical parameters of a construction. Such systems range from lighting automation, distribution, and control, power consumption monitoring and control, heating ventilation and air conditioning systems and other specific parameter measurements such as temperature control depending on the preferences. This information runs through a communication channel from the sensor nodes to a central building management system (BMS) using a variety of communication protocols</w:t>
      </w:r>
      <w:r w:rsidR="00F96857">
        <w:t xml:space="preserve"> </w:t>
      </w:r>
      <w:r w:rsidR="44822AC2">
        <w:t>(Abade</w:t>
      </w:r>
      <w:r w:rsidR="0022384F">
        <w:t xml:space="preserve"> </w:t>
      </w:r>
      <w:r w:rsidR="44822AC2">
        <w:t>et. al).</w:t>
      </w:r>
      <w:r w:rsidR="00F96857">
        <w:t xml:space="preserve"> </w:t>
      </w:r>
      <w:r w:rsidR="44822AC2">
        <w:t>With advancements in internet connectivity and</w:t>
      </w:r>
      <w:r w:rsidR="44822AC2" w:rsidRPr="00F96857">
        <w:rPr>
          <w:sz w:val="20"/>
          <w:szCs w:val="20"/>
        </w:rPr>
        <w:t xml:space="preserve"> communication technologies, </w:t>
      </w:r>
      <w:r w:rsidR="44822AC2">
        <w:t>wireless networks and fiber optics have become increasingly useful in these sectors.</w:t>
      </w:r>
    </w:p>
    <w:p w14:paraId="42D5A3AC" w14:textId="1846E4B0" w:rsidR="00753DAD" w:rsidRPr="00B22522" w:rsidRDefault="00753DAD" w:rsidP="00B22522">
      <w:pPr>
        <w:spacing w:before="380"/>
        <w:rPr>
          <w:szCs w:val="18"/>
        </w:rPr>
      </w:pPr>
      <w:r w:rsidRPr="004521B9">
        <w:rPr>
          <w:szCs w:val="18"/>
        </w:rPr>
        <w:t xml:space="preserve">The use of the internet of things in building management systems allows the managers to collect data on </w:t>
      </w:r>
      <w:proofErr w:type="gramStart"/>
      <w:r w:rsidRPr="004521B9">
        <w:rPr>
          <w:szCs w:val="18"/>
        </w:rPr>
        <w:t>numerous</w:t>
      </w:r>
      <w:proofErr w:type="gramEnd"/>
      <w:r w:rsidRPr="004521B9">
        <w:rPr>
          <w:szCs w:val="18"/>
        </w:rPr>
        <w:t xml:space="preserve"> building parameters and record the data on cloud servers from </w:t>
      </w:r>
      <w:proofErr w:type="gramStart"/>
      <w:r w:rsidRPr="004521B9">
        <w:rPr>
          <w:szCs w:val="18"/>
        </w:rPr>
        <w:t>different locations</w:t>
      </w:r>
      <w:proofErr w:type="gramEnd"/>
      <w:r w:rsidRPr="004521B9">
        <w:rPr>
          <w:szCs w:val="18"/>
        </w:rPr>
        <w:t xml:space="preserve"> with ease. Data from </w:t>
      </w:r>
      <w:proofErr w:type="gramStart"/>
      <w:r w:rsidRPr="004521B9">
        <w:rPr>
          <w:szCs w:val="18"/>
        </w:rPr>
        <w:t>many</w:t>
      </w:r>
      <w:proofErr w:type="gramEnd"/>
      <w:r w:rsidRPr="004521B9">
        <w:rPr>
          <w:szCs w:val="18"/>
        </w:rPr>
        <w:t xml:space="preserve"> individual buildings can thus </w:t>
      </w:r>
      <w:proofErr w:type="gramStart"/>
      <w:r w:rsidRPr="004521B9">
        <w:rPr>
          <w:szCs w:val="18"/>
        </w:rPr>
        <w:t>be successfully collected</w:t>
      </w:r>
      <w:proofErr w:type="gramEnd"/>
      <w:r w:rsidRPr="004521B9">
        <w:rPr>
          <w:szCs w:val="18"/>
        </w:rPr>
        <w:t xml:space="preserve"> and recorded. The larger the quantity of data collected the more suitable it is for analysis and inference using various scientific methods such as machine learning, the use of neural networks in deep learning as well as basic statistical analysis (Abade et. al). Advanced algorithms can </w:t>
      </w:r>
      <w:proofErr w:type="gramStart"/>
      <w:r w:rsidRPr="004521B9">
        <w:rPr>
          <w:szCs w:val="18"/>
        </w:rPr>
        <w:t>be applied</w:t>
      </w:r>
      <w:proofErr w:type="gramEnd"/>
      <w:r w:rsidRPr="004521B9">
        <w:rPr>
          <w:szCs w:val="18"/>
        </w:rPr>
        <w:t xml:space="preserve"> to the data to yield the desired results. </w:t>
      </w:r>
      <w:r w:rsidR="00B22522" w:rsidRPr="00A542B1">
        <w:rPr>
          <w:szCs w:val="18"/>
        </w:rPr>
        <w:t xml:space="preserve">This paper demonstrates a machine learning approach in which data collected over the internet of things </w:t>
      </w:r>
      <w:proofErr w:type="gramStart"/>
      <w:r w:rsidR="00B22522" w:rsidRPr="00A542B1">
        <w:rPr>
          <w:szCs w:val="18"/>
        </w:rPr>
        <w:t>is used</w:t>
      </w:r>
      <w:proofErr w:type="gramEnd"/>
      <w:r w:rsidR="00B22522" w:rsidRPr="00A542B1">
        <w:rPr>
          <w:szCs w:val="18"/>
        </w:rPr>
        <w:t xml:space="preserve"> to predict room occupancy. Various data sets collected over a period </w:t>
      </w:r>
      <w:proofErr w:type="gramStart"/>
      <w:r w:rsidR="00B22522" w:rsidRPr="00A542B1">
        <w:rPr>
          <w:szCs w:val="18"/>
        </w:rPr>
        <w:t>are provided</w:t>
      </w:r>
      <w:proofErr w:type="gramEnd"/>
      <w:r w:rsidR="00B22522" w:rsidRPr="00A542B1">
        <w:rPr>
          <w:szCs w:val="18"/>
        </w:rPr>
        <w:t xml:space="preserve"> and used to model a learning machine that will then </w:t>
      </w:r>
      <w:proofErr w:type="gramStart"/>
      <w:r w:rsidR="00B22522" w:rsidRPr="00A542B1">
        <w:rPr>
          <w:szCs w:val="18"/>
        </w:rPr>
        <w:t>be used</w:t>
      </w:r>
      <w:proofErr w:type="gramEnd"/>
      <w:r w:rsidR="00B22522" w:rsidRPr="00A542B1">
        <w:rPr>
          <w:szCs w:val="18"/>
        </w:rPr>
        <w:t xml:space="preserve"> on real-time data fed on it. The data set comes from </w:t>
      </w:r>
      <w:proofErr w:type="gramStart"/>
      <w:r w:rsidR="00B22522" w:rsidRPr="00A542B1">
        <w:rPr>
          <w:szCs w:val="18"/>
        </w:rPr>
        <w:t>several</w:t>
      </w:r>
      <w:proofErr w:type="gramEnd"/>
      <w:r w:rsidR="00B22522" w:rsidRPr="00A542B1">
        <w:rPr>
          <w:szCs w:val="18"/>
        </w:rPr>
        <w:t xml:space="preserve"> sensors that collect non-intrusive information such as carbon (IV) oxide concentrations, humidity, and passive infrared sensor information among others from the internet of things network (Abade et. al). The focus of this </w:t>
      </w:r>
      <w:r w:rsidR="00B22522" w:rsidRPr="00A542B1">
        <w:rPr>
          <w:rFonts w:ascii="Times New Roman" w:eastAsia="Times New Roman" w:hAnsi="Times New Roman" w:cs="Times New Roman"/>
          <w:szCs w:val="18"/>
        </w:rPr>
        <w:t xml:space="preserve">paper is on the machine learning model and the outputs </w:t>
      </w:r>
      <w:proofErr w:type="gramStart"/>
      <w:r w:rsidR="00B22522" w:rsidRPr="00A542B1">
        <w:rPr>
          <w:rFonts w:ascii="Times New Roman" w:eastAsia="Times New Roman" w:hAnsi="Times New Roman" w:cs="Times New Roman"/>
          <w:szCs w:val="18"/>
        </w:rPr>
        <w:t>it’s</w:t>
      </w:r>
      <w:proofErr w:type="gramEnd"/>
      <w:r w:rsidR="00B22522" w:rsidRPr="00A542B1">
        <w:rPr>
          <w:rFonts w:ascii="Times New Roman" w:eastAsia="Times New Roman" w:hAnsi="Times New Roman" w:cs="Times New Roman"/>
          <w:szCs w:val="18"/>
        </w:rPr>
        <w:t xml:space="preserve"> able to generate.</w:t>
      </w:r>
    </w:p>
    <w:p w14:paraId="4F03D001" w14:textId="05B84063" w:rsidR="00A40912" w:rsidRDefault="00A40912" w:rsidP="00F96857">
      <w:pPr>
        <w:spacing w:before="380"/>
        <w:jc w:val="left"/>
        <w:rPr>
          <w:b/>
          <w:bCs/>
          <w:sz w:val="24"/>
          <w:szCs w:val="24"/>
        </w:rPr>
      </w:pPr>
      <w:r w:rsidRPr="00A40912">
        <w:rPr>
          <w:b/>
          <w:bCs/>
          <w:sz w:val="24"/>
          <w:szCs w:val="24"/>
        </w:rPr>
        <w:t xml:space="preserve">2. </w:t>
      </w:r>
      <w:r w:rsidR="00757D64">
        <w:rPr>
          <w:b/>
          <w:bCs/>
          <w:sz w:val="24"/>
          <w:szCs w:val="24"/>
        </w:rPr>
        <w:t xml:space="preserve">   </w:t>
      </w:r>
      <w:r w:rsidRPr="00A40912">
        <w:rPr>
          <w:b/>
          <w:bCs/>
          <w:sz w:val="24"/>
          <w:szCs w:val="24"/>
        </w:rPr>
        <w:t>R</w:t>
      </w:r>
      <w:r w:rsidR="00857351">
        <w:rPr>
          <w:b/>
          <w:bCs/>
          <w:sz w:val="24"/>
          <w:szCs w:val="24"/>
        </w:rPr>
        <w:t>ELATED WORKS</w:t>
      </w:r>
    </w:p>
    <w:p w14:paraId="6DE83749" w14:textId="6045A27C" w:rsidR="002F4D26" w:rsidRPr="00A542B1" w:rsidRDefault="00BF4897" w:rsidP="00F96857">
      <w:pPr>
        <w:spacing w:before="380"/>
        <w:jc w:val="left"/>
        <w:rPr>
          <w:szCs w:val="18"/>
        </w:rPr>
      </w:pPr>
      <w:r w:rsidRPr="00A542B1">
        <w:rPr>
          <w:rFonts w:eastAsia="Verdana"/>
          <w:szCs w:val="18"/>
          <w14:ligatures w14:val="standard"/>
        </w:rPr>
        <w:t xml:space="preserve">Multiple research efforts have </w:t>
      </w:r>
      <w:proofErr w:type="gramStart"/>
      <w:r w:rsidRPr="00A542B1">
        <w:rPr>
          <w:rFonts w:eastAsia="Verdana"/>
          <w:szCs w:val="18"/>
          <w14:ligatures w14:val="standard"/>
        </w:rPr>
        <w:t>been conducted</w:t>
      </w:r>
      <w:proofErr w:type="gramEnd"/>
      <w:r w:rsidRPr="00A542B1">
        <w:rPr>
          <w:rFonts w:eastAsia="Verdana"/>
          <w:szCs w:val="18"/>
          <w14:ligatures w14:val="standard"/>
        </w:rPr>
        <w:t xml:space="preserve"> with the intent of contributing advancements into HVAC (Heating, Ventilation and Air Conditioning) optimization. As the field of machine learning has advanced, it has </w:t>
      </w:r>
      <w:proofErr w:type="gramStart"/>
      <w:r w:rsidRPr="00A542B1">
        <w:rPr>
          <w:rFonts w:eastAsia="Verdana"/>
          <w:szCs w:val="18"/>
          <w14:ligatures w14:val="standard"/>
        </w:rPr>
        <w:t>been implemented</w:t>
      </w:r>
      <w:proofErr w:type="gramEnd"/>
      <w:r w:rsidRPr="00A542B1">
        <w:rPr>
          <w:rFonts w:eastAsia="Verdana"/>
          <w:szCs w:val="18"/>
          <w14:ligatures w14:val="standard"/>
        </w:rPr>
        <w:t xml:space="preserve"> in simplifying facilities management operations, particularly occupancy detection. These studies have helped building managers operate </w:t>
      </w:r>
      <w:r w:rsidR="008F2E48" w:rsidRPr="00A542B1">
        <w:rPr>
          <w:rFonts w:eastAsia="Verdana"/>
          <w:szCs w:val="18"/>
          <w14:ligatures w14:val="standard"/>
        </w:rPr>
        <w:t>HVAC</w:t>
      </w:r>
      <w:r w:rsidRPr="00A542B1">
        <w:rPr>
          <w:rFonts w:eastAsia="Verdana"/>
          <w:szCs w:val="18"/>
          <w14:ligatures w14:val="standard"/>
        </w:rPr>
        <w:t xml:space="preserve">, air </w:t>
      </w:r>
      <w:proofErr w:type="gramStart"/>
      <w:r w:rsidRPr="00A542B1">
        <w:rPr>
          <w:rFonts w:eastAsia="Verdana"/>
          <w:szCs w:val="18"/>
          <w14:ligatures w14:val="standard"/>
        </w:rPr>
        <w:t>condition</w:t>
      </w:r>
      <w:r w:rsidR="008F2E48" w:rsidRPr="00A542B1">
        <w:rPr>
          <w:rFonts w:eastAsia="Verdana"/>
          <w:szCs w:val="18"/>
          <w14:ligatures w14:val="standard"/>
        </w:rPr>
        <w:t>ing</w:t>
      </w:r>
      <w:proofErr w:type="gramEnd"/>
      <w:r w:rsidRPr="00A542B1">
        <w:rPr>
          <w:rFonts w:eastAsia="Verdana"/>
          <w:szCs w:val="18"/>
          <w14:ligatures w14:val="standard"/>
        </w:rPr>
        <w:t xml:space="preserve"> and </w:t>
      </w:r>
      <w:r w:rsidR="008F2E48" w:rsidRPr="00A542B1">
        <w:rPr>
          <w:rFonts w:eastAsia="Verdana"/>
          <w:szCs w:val="18"/>
          <w14:ligatures w14:val="standard"/>
        </w:rPr>
        <w:t>WIFI</w:t>
      </w:r>
      <w:r w:rsidRPr="00A542B1">
        <w:rPr>
          <w:rFonts w:eastAsia="Verdana"/>
          <w:szCs w:val="18"/>
          <w14:ligatures w14:val="standard"/>
        </w:rPr>
        <w:t xml:space="preserve"> functions as well as energy efficiency. </w:t>
      </w:r>
    </w:p>
    <w:p w14:paraId="447465DD" w14:textId="48A4806E" w:rsidR="00651C1F" w:rsidRPr="00A542B1" w:rsidRDefault="44822AC2" w:rsidP="44822AC2">
      <w:pPr>
        <w:spacing w:before="380"/>
        <w:rPr>
          <w:szCs w:val="18"/>
        </w:rPr>
      </w:pPr>
      <w:r w:rsidRPr="004521B9">
        <w:rPr>
          <w:szCs w:val="18"/>
        </w:rPr>
        <w:t xml:space="preserve">The advent of various interesting wireless technologies such as LoRa (Long range) wide area network technologies and Sigfox which are low power communication technologies over long distances provides room for interesting applications in the internet of things (IoT) projects (Abade et. al). Data can </w:t>
      </w:r>
      <w:proofErr w:type="gramStart"/>
      <w:r w:rsidRPr="004521B9">
        <w:rPr>
          <w:szCs w:val="18"/>
        </w:rPr>
        <w:t>be exchanged</w:t>
      </w:r>
      <w:proofErr w:type="gramEnd"/>
      <w:r w:rsidRPr="004521B9">
        <w:rPr>
          <w:szCs w:val="18"/>
        </w:rPr>
        <w:t xml:space="preserve"> seamlessly without huge power consumption over </w:t>
      </w:r>
      <w:proofErr w:type="gramStart"/>
      <w:r w:rsidRPr="004521B9">
        <w:rPr>
          <w:szCs w:val="18"/>
        </w:rPr>
        <w:t>very long</w:t>
      </w:r>
      <w:proofErr w:type="gramEnd"/>
      <w:r w:rsidRPr="004521B9">
        <w:rPr>
          <w:szCs w:val="18"/>
        </w:rPr>
        <w:t xml:space="preserve"> distances. This has contributed immensely to the proliferation of the internet of things startups all around the world. The introduction of these technologies filled the gap where other existing </w:t>
      </w:r>
      <w:r w:rsidRPr="004521B9">
        <w:rPr>
          <w:szCs w:val="18"/>
        </w:rPr>
        <w:t xml:space="preserve">technologies such as </w:t>
      </w:r>
      <w:r w:rsidR="00B65252" w:rsidRPr="004521B9">
        <w:rPr>
          <w:szCs w:val="18"/>
        </w:rPr>
        <w:t>Wi-Fi</w:t>
      </w:r>
      <w:r w:rsidRPr="004521B9">
        <w:rPr>
          <w:szCs w:val="18"/>
        </w:rPr>
        <w:t xml:space="preserve"> were </w:t>
      </w:r>
      <w:proofErr w:type="gramStart"/>
      <w:r w:rsidRPr="004521B9">
        <w:rPr>
          <w:szCs w:val="18"/>
        </w:rPr>
        <w:t>greatly limited</w:t>
      </w:r>
      <w:proofErr w:type="gramEnd"/>
      <w:r w:rsidRPr="004521B9">
        <w:rPr>
          <w:szCs w:val="18"/>
        </w:rPr>
        <w:t xml:space="preserve"> and could not </w:t>
      </w:r>
      <w:proofErr w:type="gramStart"/>
      <w:r w:rsidRPr="004521B9">
        <w:rPr>
          <w:szCs w:val="18"/>
        </w:rPr>
        <w:t>be implemented</w:t>
      </w:r>
      <w:proofErr w:type="gramEnd"/>
      <w:r w:rsidRPr="004521B9">
        <w:rPr>
          <w:szCs w:val="18"/>
        </w:rPr>
        <w:t xml:space="preserve"> to cover longer distances without extra costs on power consumption.</w:t>
      </w:r>
      <w:r w:rsidR="00F45841">
        <w:rPr>
          <w:szCs w:val="18"/>
        </w:rPr>
        <w:t xml:space="preserve"> </w:t>
      </w:r>
      <w:r w:rsidRPr="004521B9">
        <w:rPr>
          <w:szCs w:val="18"/>
        </w:rPr>
        <w:t xml:space="preserve">The </w:t>
      </w:r>
      <w:proofErr w:type="gramStart"/>
      <w:r w:rsidRPr="004521B9">
        <w:rPr>
          <w:szCs w:val="18"/>
        </w:rPr>
        <w:t>Internet of things</w:t>
      </w:r>
      <w:proofErr w:type="gramEnd"/>
      <w:r w:rsidRPr="004521B9">
        <w:rPr>
          <w:szCs w:val="18"/>
        </w:rPr>
        <w:t xml:space="preserve"> has made it possible to standardize the results of algorithms applied to different data sources. Initially, it was quite difficult to approve data collected from an individual building due to the isolated nature of the training data used for an algorithm. This had profound limitations on the applications of machine learning in IoT projects. Collecting large data over the internet of things networks is crucial to improving the accuracy and response of training machine learning algorithms.</w:t>
      </w:r>
    </w:p>
    <w:p w14:paraId="5970316B" w14:textId="65B4C495" w:rsidR="00651C1F" w:rsidRPr="003E28DD" w:rsidRDefault="003E28DD" w:rsidP="003E28DD">
      <w:pPr>
        <w:pStyle w:val="Head1"/>
        <w:spacing w:line="276" w:lineRule="auto"/>
        <w:rPr>
          <w:b w:val="0"/>
          <w:bCs/>
          <w:sz w:val="18"/>
          <w:szCs w:val="18"/>
        </w:rPr>
      </w:pPr>
      <w:r>
        <w:rPr>
          <w:b w:val="0"/>
          <w:bCs/>
          <w:sz w:val="18"/>
          <w:szCs w:val="18"/>
        </w:rPr>
        <w:t>One</w:t>
      </w:r>
      <w:r w:rsidRPr="00517415">
        <w:rPr>
          <w:b w:val="0"/>
          <w:bCs/>
          <w:sz w:val="18"/>
          <w:szCs w:val="18"/>
        </w:rPr>
        <w:t xml:space="preserve"> most basic level of occupancy</w:t>
      </w:r>
      <w:r>
        <w:rPr>
          <w:b w:val="0"/>
          <w:bCs/>
          <w:sz w:val="18"/>
          <w:szCs w:val="18"/>
        </w:rPr>
        <w:t xml:space="preserve"> </w:t>
      </w:r>
      <w:r w:rsidRPr="00517415">
        <w:rPr>
          <w:b w:val="0"/>
          <w:bCs/>
          <w:sz w:val="18"/>
          <w:szCs w:val="18"/>
        </w:rPr>
        <w:t>inference</w:t>
      </w:r>
      <w:r>
        <w:rPr>
          <w:b w:val="0"/>
          <w:bCs/>
          <w:sz w:val="18"/>
          <w:szCs w:val="18"/>
        </w:rPr>
        <w:t xml:space="preserve"> is to detect </w:t>
      </w:r>
      <w:r w:rsidRPr="00517415">
        <w:rPr>
          <w:b w:val="0"/>
          <w:bCs/>
          <w:sz w:val="18"/>
          <w:szCs w:val="18"/>
        </w:rPr>
        <w:t xml:space="preserve">occupancy </w:t>
      </w:r>
      <w:r>
        <w:rPr>
          <w:b w:val="0"/>
          <w:bCs/>
          <w:sz w:val="18"/>
          <w:szCs w:val="18"/>
        </w:rPr>
        <w:t xml:space="preserve">that </w:t>
      </w:r>
      <w:r w:rsidRPr="00517415">
        <w:rPr>
          <w:b w:val="0"/>
          <w:bCs/>
          <w:sz w:val="18"/>
          <w:szCs w:val="18"/>
        </w:rPr>
        <w:t>determines whether a predefined</w:t>
      </w:r>
      <w:r>
        <w:rPr>
          <w:b w:val="0"/>
          <w:bCs/>
          <w:sz w:val="18"/>
          <w:szCs w:val="18"/>
        </w:rPr>
        <w:t xml:space="preserve"> </w:t>
      </w:r>
      <w:r w:rsidRPr="00517415">
        <w:rPr>
          <w:b w:val="0"/>
          <w:bCs/>
          <w:sz w:val="18"/>
          <w:szCs w:val="18"/>
        </w:rPr>
        <w:t xml:space="preserve">space </w:t>
      </w:r>
      <w:proofErr w:type="gramStart"/>
      <w:r w:rsidRPr="00517415">
        <w:rPr>
          <w:b w:val="0"/>
          <w:bCs/>
          <w:sz w:val="18"/>
          <w:szCs w:val="18"/>
        </w:rPr>
        <w:t>is occupied</w:t>
      </w:r>
      <w:proofErr w:type="gramEnd"/>
      <w:r w:rsidRPr="00517415">
        <w:rPr>
          <w:b w:val="0"/>
          <w:bCs/>
          <w:sz w:val="18"/>
          <w:szCs w:val="18"/>
        </w:rPr>
        <w:t xml:space="preserve"> or not</w:t>
      </w:r>
      <w:proofErr w:type="gramStart"/>
      <w:r>
        <w:rPr>
          <w:b w:val="0"/>
          <w:bCs/>
          <w:sz w:val="18"/>
          <w:szCs w:val="18"/>
        </w:rPr>
        <w:t xml:space="preserve">.  </w:t>
      </w:r>
      <w:proofErr w:type="gramEnd"/>
      <w:r w:rsidR="00B134D2" w:rsidRPr="003E28DD">
        <w:rPr>
          <w:b w:val="0"/>
          <w:bCs/>
          <w:sz w:val="18"/>
          <w:szCs w:val="18"/>
        </w:rPr>
        <w:t>T</w:t>
      </w:r>
      <w:r w:rsidR="00651C1F" w:rsidRPr="003E28DD">
        <w:rPr>
          <w:b w:val="0"/>
          <w:bCs/>
          <w:sz w:val="18"/>
          <w:szCs w:val="18"/>
        </w:rPr>
        <w:t xml:space="preserve">housands of sensors embody buildings which help by providing real-time data and assisting in promoting predictive maintenance that reduces repairs and breakdowns. The Office building focused </w:t>
      </w:r>
      <w:r w:rsidR="007C59C7" w:rsidRPr="003E28DD">
        <w:rPr>
          <w:b w:val="0"/>
          <w:bCs/>
          <w:sz w:val="18"/>
          <w:szCs w:val="18"/>
        </w:rPr>
        <w:t xml:space="preserve">had </w:t>
      </w:r>
      <w:r w:rsidR="00651C1F" w:rsidRPr="003E28DD">
        <w:rPr>
          <w:b w:val="0"/>
          <w:bCs/>
          <w:sz w:val="18"/>
          <w:szCs w:val="18"/>
        </w:rPr>
        <w:t xml:space="preserve">sensor types </w:t>
      </w:r>
      <w:r w:rsidR="007C59C7" w:rsidRPr="003E28DD">
        <w:rPr>
          <w:b w:val="0"/>
          <w:bCs/>
          <w:sz w:val="18"/>
          <w:szCs w:val="18"/>
        </w:rPr>
        <w:t xml:space="preserve">typically </w:t>
      </w:r>
      <w:r w:rsidR="00651C1F" w:rsidRPr="003E28DD">
        <w:rPr>
          <w:b w:val="0"/>
          <w:bCs/>
          <w:sz w:val="18"/>
          <w:szCs w:val="18"/>
        </w:rPr>
        <w:t xml:space="preserve">includes </w:t>
      </w:r>
      <w:proofErr w:type="gramStart"/>
      <w:r w:rsidR="00651C1F" w:rsidRPr="003E28DD">
        <w:rPr>
          <w:b w:val="0"/>
          <w:bCs/>
          <w:sz w:val="18"/>
          <w:szCs w:val="18"/>
        </w:rPr>
        <w:t>5</w:t>
      </w:r>
      <w:proofErr w:type="gramEnd"/>
      <w:r w:rsidR="00651C1F" w:rsidRPr="003E28DD">
        <w:rPr>
          <w:b w:val="0"/>
          <w:bCs/>
          <w:sz w:val="18"/>
          <w:szCs w:val="18"/>
        </w:rPr>
        <w:t xml:space="preserve"> types of measurements: CO2 concentration, room air humidity, room temperature, luminosity, and PIR motion sensor data. These sensor types incorporate intrusive techniques</w:t>
      </w:r>
      <w:proofErr w:type="gramStart"/>
      <w:r w:rsidR="00651C1F" w:rsidRPr="003E28DD">
        <w:rPr>
          <w:b w:val="0"/>
          <w:bCs/>
          <w:sz w:val="18"/>
          <w:szCs w:val="18"/>
        </w:rPr>
        <w:t>.</w:t>
      </w:r>
      <w:r w:rsidR="002059FD" w:rsidRPr="003E28DD">
        <w:rPr>
          <w:b w:val="0"/>
          <w:bCs/>
          <w:sz w:val="18"/>
          <w:szCs w:val="18"/>
        </w:rPr>
        <w:t xml:space="preserve"> </w:t>
      </w:r>
      <w:r w:rsidR="00651C1F" w:rsidRPr="003E28DD">
        <w:rPr>
          <w:b w:val="0"/>
          <w:bCs/>
          <w:sz w:val="18"/>
          <w:szCs w:val="18"/>
        </w:rPr>
        <w:t> </w:t>
      </w:r>
      <w:proofErr w:type="gramEnd"/>
      <w:r w:rsidR="00651C1F" w:rsidRPr="003E28DD">
        <w:rPr>
          <w:b w:val="0"/>
          <w:bCs/>
          <w:sz w:val="18"/>
          <w:szCs w:val="18"/>
        </w:rPr>
        <w:t xml:space="preserve"> </w:t>
      </w:r>
      <w:r w:rsidR="003311B0" w:rsidRPr="003E28DD">
        <w:rPr>
          <w:b w:val="0"/>
          <w:bCs/>
          <w:sz w:val="18"/>
          <w:szCs w:val="18"/>
        </w:rPr>
        <w:t>Irvan</w:t>
      </w:r>
      <w:r w:rsidR="00651C1F" w:rsidRPr="003E28DD">
        <w:rPr>
          <w:b w:val="0"/>
          <w:bCs/>
          <w:sz w:val="18"/>
          <w:szCs w:val="18"/>
        </w:rPr>
        <w:tab/>
      </w:r>
      <w:r w:rsidR="003311B0" w:rsidRPr="003E28DD">
        <w:rPr>
          <w:b w:val="0"/>
          <w:bCs/>
          <w:sz w:val="18"/>
          <w:szCs w:val="18"/>
        </w:rPr>
        <w:t>Arief-Ang</w:t>
      </w:r>
      <w:r w:rsidR="00CD3916" w:rsidRPr="003E28DD">
        <w:rPr>
          <w:b w:val="0"/>
          <w:bCs/>
          <w:sz w:val="18"/>
          <w:szCs w:val="18"/>
        </w:rPr>
        <w:t xml:space="preserve"> </w:t>
      </w:r>
      <w:r w:rsidR="003311B0" w:rsidRPr="003E28DD">
        <w:rPr>
          <w:b w:val="0"/>
          <w:bCs/>
          <w:sz w:val="18"/>
          <w:szCs w:val="18"/>
        </w:rPr>
        <w:t>(et. al)</w:t>
      </w:r>
      <w:r w:rsidR="00CD3916" w:rsidRPr="003E28DD">
        <w:rPr>
          <w:b w:val="0"/>
          <w:bCs/>
          <w:sz w:val="18"/>
          <w:szCs w:val="18"/>
        </w:rPr>
        <w:t xml:space="preserve"> </w:t>
      </w:r>
      <w:r w:rsidR="00475520" w:rsidRPr="003E28DD">
        <w:rPr>
          <w:b w:val="0"/>
          <w:bCs/>
          <w:sz w:val="18"/>
          <w:szCs w:val="18"/>
        </w:rPr>
        <w:t>present a semi</w:t>
      </w:r>
      <w:r w:rsidR="00915EA6" w:rsidRPr="003E28DD">
        <w:rPr>
          <w:b w:val="0"/>
          <w:bCs/>
          <w:sz w:val="18"/>
          <w:szCs w:val="18"/>
        </w:rPr>
        <w:t xml:space="preserve"> </w:t>
      </w:r>
      <w:r w:rsidR="00475520" w:rsidRPr="003E28DD">
        <w:rPr>
          <w:b w:val="0"/>
          <w:bCs/>
          <w:sz w:val="18"/>
          <w:szCs w:val="18"/>
        </w:rPr>
        <w:t xml:space="preserve">supervised domain adaptation method for carbon dioxide - Human Occupancy Counter Plus Plus a robust way to estimate the number of people </w:t>
      </w:r>
      <w:proofErr w:type="gramStart"/>
      <w:r w:rsidR="00475520" w:rsidRPr="003E28DD">
        <w:rPr>
          <w:b w:val="0"/>
          <w:bCs/>
          <w:sz w:val="18"/>
          <w:szCs w:val="18"/>
        </w:rPr>
        <w:t>within in</w:t>
      </w:r>
      <w:proofErr w:type="gramEnd"/>
      <w:r w:rsidR="00475520" w:rsidRPr="003E28DD">
        <w:rPr>
          <w:b w:val="0"/>
          <w:bCs/>
          <w:sz w:val="18"/>
          <w:szCs w:val="18"/>
        </w:rPr>
        <w:t xml:space="preserve"> one room by using data from a carbon dioxide sensor</w:t>
      </w:r>
      <w:r>
        <w:rPr>
          <w:b w:val="0"/>
          <w:bCs/>
          <w:sz w:val="18"/>
          <w:szCs w:val="18"/>
        </w:rPr>
        <w:t xml:space="preserve"> </w:t>
      </w:r>
      <w:r w:rsidR="00CD3916" w:rsidRPr="003E28DD">
        <w:rPr>
          <w:b w:val="0"/>
          <w:bCs/>
          <w:sz w:val="18"/>
          <w:szCs w:val="18"/>
        </w:rPr>
        <w:t>[</w:t>
      </w:r>
      <w:r w:rsidR="005F507F" w:rsidRPr="003E28DD">
        <w:rPr>
          <w:b w:val="0"/>
          <w:bCs/>
          <w:sz w:val="18"/>
          <w:szCs w:val="18"/>
        </w:rPr>
        <w:t>2</w:t>
      </w:r>
      <w:r w:rsidR="00CD3916" w:rsidRPr="003E28DD">
        <w:rPr>
          <w:b w:val="0"/>
          <w:bCs/>
          <w:sz w:val="18"/>
          <w:szCs w:val="18"/>
        </w:rPr>
        <w:t>]</w:t>
      </w:r>
      <w:r w:rsidR="00475520" w:rsidRPr="003E28DD">
        <w:rPr>
          <w:b w:val="0"/>
          <w:bCs/>
          <w:sz w:val="18"/>
          <w:szCs w:val="18"/>
        </w:rPr>
        <w:t>.</w:t>
      </w:r>
      <w:r w:rsidR="00C871D8" w:rsidRPr="003E28DD">
        <w:rPr>
          <w:b w:val="0"/>
          <w:bCs/>
          <w:sz w:val="18"/>
          <w:szCs w:val="18"/>
        </w:rPr>
        <w:t xml:space="preserve"> M.</w:t>
      </w:r>
      <w:proofErr w:type="gramStart"/>
      <w:r w:rsidR="00C871D8" w:rsidRPr="003E28DD">
        <w:rPr>
          <w:b w:val="0"/>
          <w:bCs/>
          <w:sz w:val="18"/>
          <w:szCs w:val="18"/>
        </w:rPr>
        <w:t>S.Zuraimi</w:t>
      </w:r>
      <w:proofErr w:type="gramEnd"/>
      <w:r w:rsidR="004D5638" w:rsidRPr="003E28DD">
        <w:rPr>
          <w:b w:val="0"/>
          <w:bCs/>
          <w:sz w:val="18"/>
          <w:szCs w:val="18"/>
        </w:rPr>
        <w:t>[3]</w:t>
      </w:r>
      <w:r w:rsidR="00C871D8" w:rsidRPr="003E28DD">
        <w:rPr>
          <w:b w:val="0"/>
          <w:bCs/>
          <w:sz w:val="18"/>
          <w:szCs w:val="18"/>
        </w:rPr>
        <w:t xml:space="preserve"> (et. al) </w:t>
      </w:r>
      <w:r w:rsidR="00EA5471" w:rsidRPr="003E28DD">
        <w:rPr>
          <w:b w:val="0"/>
          <w:bCs/>
          <w:sz w:val="18"/>
          <w:szCs w:val="18"/>
        </w:rPr>
        <w:t>apply SVM and ANN models utilizing CO2 combination</w:t>
      </w:r>
      <w:r w:rsidR="00ED4EF4" w:rsidRPr="003E28DD">
        <w:rPr>
          <w:b w:val="0"/>
          <w:bCs/>
          <w:sz w:val="18"/>
          <w:szCs w:val="18"/>
        </w:rPr>
        <w:t xml:space="preserve"> and statistical models in large volume space</w:t>
      </w:r>
      <w:r w:rsidR="00DC5B59" w:rsidRPr="003E28DD">
        <w:rPr>
          <w:b w:val="0"/>
          <w:bCs/>
          <w:sz w:val="18"/>
          <w:szCs w:val="18"/>
        </w:rPr>
        <w:t xml:space="preserve"> to predict occupancy count.</w:t>
      </w:r>
      <w:r w:rsidR="00DC5B59">
        <w:rPr>
          <w:szCs w:val="16"/>
        </w:rPr>
        <w:t xml:space="preserve"> </w:t>
      </w:r>
    </w:p>
    <w:p w14:paraId="58500BDE" w14:textId="2C548F7E" w:rsidR="007C0B89" w:rsidRPr="0089671B" w:rsidRDefault="007C0B89" w:rsidP="00B771F6">
      <w:pPr>
        <w:spacing w:before="380"/>
        <w:rPr>
          <w:szCs w:val="18"/>
        </w:rPr>
      </w:pPr>
      <w:r w:rsidRPr="00A542B1">
        <w:rPr>
          <w:rFonts w:eastAsia="Verdana"/>
          <w:szCs w:val="18"/>
          <w14:ligatures w14:val="standard"/>
        </w:rPr>
        <w:t xml:space="preserve">The original paper utilized non-intrusive techniques whereas our approach requires us to use intrusive techniques since </w:t>
      </w:r>
      <w:proofErr w:type="gramStart"/>
      <w:r w:rsidRPr="00A542B1">
        <w:rPr>
          <w:rFonts w:eastAsia="Verdana"/>
          <w:szCs w:val="18"/>
          <w14:ligatures w14:val="standard"/>
        </w:rPr>
        <w:t>that’s</w:t>
      </w:r>
      <w:proofErr w:type="gramEnd"/>
      <w:r w:rsidRPr="00A542B1">
        <w:rPr>
          <w:rFonts w:eastAsia="Verdana"/>
          <w:szCs w:val="18"/>
          <w14:ligatures w14:val="standard"/>
        </w:rPr>
        <w:t xml:space="preserve"> what our data set is based upon. </w:t>
      </w:r>
      <w:r w:rsidRPr="0018700C">
        <w:rPr>
          <w:szCs w:val="18"/>
        </w:rPr>
        <w:t xml:space="preserve">Methods such as using cameras to collect live footage prove to be the most </w:t>
      </w:r>
      <w:proofErr w:type="gramStart"/>
      <w:r w:rsidRPr="0018700C">
        <w:rPr>
          <w:szCs w:val="18"/>
        </w:rPr>
        <w:t>reliable</w:t>
      </w:r>
      <w:proofErr w:type="gramEnd"/>
      <w:r w:rsidRPr="0018700C">
        <w:rPr>
          <w:szCs w:val="18"/>
        </w:rPr>
        <w:t xml:space="preserve">. The live footage can </w:t>
      </w:r>
      <w:proofErr w:type="gramStart"/>
      <w:r w:rsidRPr="0018700C">
        <w:rPr>
          <w:szCs w:val="18"/>
        </w:rPr>
        <w:t>be processed</w:t>
      </w:r>
      <w:proofErr w:type="gramEnd"/>
      <w:r w:rsidRPr="0018700C">
        <w:rPr>
          <w:szCs w:val="18"/>
        </w:rPr>
        <w:t xml:space="preserve"> to count how </w:t>
      </w:r>
      <w:proofErr w:type="gramStart"/>
      <w:r w:rsidRPr="0018700C">
        <w:rPr>
          <w:szCs w:val="18"/>
        </w:rPr>
        <w:t>many</w:t>
      </w:r>
      <w:proofErr w:type="gramEnd"/>
      <w:r w:rsidRPr="0018700C">
        <w:rPr>
          <w:szCs w:val="18"/>
        </w:rPr>
        <w:t xml:space="preserve"> </w:t>
      </w:r>
      <w:proofErr w:type="gramStart"/>
      <w:r w:rsidRPr="0018700C">
        <w:rPr>
          <w:szCs w:val="18"/>
        </w:rPr>
        <w:t>persons</w:t>
      </w:r>
      <w:proofErr w:type="gramEnd"/>
      <w:r w:rsidRPr="0018700C">
        <w:rPr>
          <w:szCs w:val="18"/>
        </w:rPr>
        <w:t xml:space="preserve"> occupy a given room. Unfortunately, this is an intrusive way to user privacy and would not </w:t>
      </w:r>
      <w:proofErr w:type="gramStart"/>
      <w:r w:rsidRPr="0018700C">
        <w:rPr>
          <w:szCs w:val="18"/>
        </w:rPr>
        <w:t>be accepted</w:t>
      </w:r>
      <w:proofErr w:type="gramEnd"/>
      <w:r w:rsidRPr="0018700C">
        <w:rPr>
          <w:szCs w:val="18"/>
        </w:rPr>
        <w:t xml:space="preserve"> by </w:t>
      </w:r>
      <w:proofErr w:type="gramStart"/>
      <w:r w:rsidRPr="0018700C">
        <w:rPr>
          <w:szCs w:val="18"/>
        </w:rPr>
        <w:t>many</w:t>
      </w:r>
      <w:proofErr w:type="gramEnd"/>
      <w:r w:rsidRPr="0018700C">
        <w:rPr>
          <w:szCs w:val="18"/>
        </w:rPr>
        <w:t xml:space="preserve"> households. Non-intrusive mechanisms, on the other hand, have had limitations. Their binary state cannot account for the real number of people present in a room. Leveraging machine learning makes it possible to predict the room occupancy from a non-intrusive array of sensor data.</w:t>
      </w:r>
      <w:r w:rsidR="003216E6">
        <w:rPr>
          <w:szCs w:val="18"/>
        </w:rPr>
        <w:t xml:space="preserve"> </w:t>
      </w:r>
      <w:r w:rsidR="003216E6" w:rsidRPr="003216E6">
        <w:rPr>
          <w:szCs w:val="18"/>
        </w:rPr>
        <w:t>Guopeng Liu, PhD, PE Michael R. Brambley, PhD</w:t>
      </w:r>
      <w:r w:rsidR="003216E6">
        <w:rPr>
          <w:szCs w:val="18"/>
        </w:rPr>
        <w:t xml:space="preserve"> (et. al) </w:t>
      </w:r>
      <w:r w:rsidR="00B07542">
        <w:rPr>
          <w:szCs w:val="18"/>
        </w:rPr>
        <w:t>evaluate o</w:t>
      </w:r>
      <w:r w:rsidR="00B771F6" w:rsidRPr="00B771F6">
        <w:rPr>
          <w:szCs w:val="18"/>
        </w:rPr>
        <w:t xml:space="preserve">ccupancy data of each room, each zone and the whole building </w:t>
      </w:r>
      <w:proofErr w:type="gramStart"/>
      <w:r w:rsidR="00B771F6" w:rsidRPr="00B771F6">
        <w:rPr>
          <w:szCs w:val="18"/>
        </w:rPr>
        <w:t>are collected</w:t>
      </w:r>
      <w:proofErr w:type="gramEnd"/>
      <w:r w:rsidR="00B771F6" w:rsidRPr="00B771F6">
        <w:rPr>
          <w:szCs w:val="18"/>
        </w:rPr>
        <w:t xml:space="preserve"> and transferred to the building automation</w:t>
      </w:r>
      <w:r w:rsidR="0089671B">
        <w:rPr>
          <w:szCs w:val="18"/>
        </w:rPr>
        <w:t xml:space="preserve"> </w:t>
      </w:r>
      <w:r w:rsidR="00B771F6" w:rsidRPr="00B771F6">
        <w:rPr>
          <w:szCs w:val="18"/>
        </w:rPr>
        <w:t>system (BAS) in real time using a wireless sensor network.</w:t>
      </w:r>
      <w:r w:rsidR="00CA517C">
        <w:rPr>
          <w:szCs w:val="18"/>
        </w:rPr>
        <w:t>[4]</w:t>
      </w:r>
    </w:p>
    <w:p w14:paraId="4A1BEC34" w14:textId="06755AA1" w:rsidR="004B3C95" w:rsidRDefault="00651C1F" w:rsidP="00494574">
      <w:pPr>
        <w:pStyle w:val="Head1"/>
        <w:spacing w:line="276" w:lineRule="auto"/>
        <w:rPr>
          <w:b w:val="0"/>
          <w:bCs/>
          <w:sz w:val="18"/>
          <w:szCs w:val="18"/>
        </w:rPr>
      </w:pPr>
      <w:r w:rsidRPr="00A542B1">
        <w:rPr>
          <w:b w:val="0"/>
          <w:bCs/>
          <w:sz w:val="18"/>
          <w:szCs w:val="18"/>
        </w:rPr>
        <w:t xml:space="preserve">Ardakanian and Bhattacharya have hypothesized that utilizing scalable time series analysis techniques that </w:t>
      </w:r>
      <w:proofErr w:type="gramStart"/>
      <w:r w:rsidRPr="00A542B1">
        <w:rPr>
          <w:b w:val="0"/>
          <w:bCs/>
          <w:sz w:val="18"/>
          <w:szCs w:val="18"/>
        </w:rPr>
        <w:t>operates</w:t>
      </w:r>
      <w:proofErr w:type="gramEnd"/>
      <w:r w:rsidRPr="00A542B1">
        <w:rPr>
          <w:b w:val="0"/>
          <w:bCs/>
          <w:sz w:val="18"/>
          <w:szCs w:val="18"/>
        </w:rPr>
        <w:t xml:space="preserve"> on a custom per zone schedule combined with a rough estimate of occupancy obtained from occupancy indicative sensors can lead to the conservation of more energy. The research team’s methodology geared towards solving this problem consisted of establishing a testbed of </w:t>
      </w:r>
      <w:proofErr w:type="gramStart"/>
      <w:r w:rsidRPr="00A542B1">
        <w:rPr>
          <w:b w:val="0"/>
          <w:bCs/>
          <w:sz w:val="18"/>
          <w:szCs w:val="18"/>
        </w:rPr>
        <w:t>3</w:t>
      </w:r>
      <w:proofErr w:type="gramEnd"/>
      <w:r w:rsidRPr="00A542B1">
        <w:rPr>
          <w:b w:val="0"/>
          <w:bCs/>
          <w:sz w:val="18"/>
          <w:szCs w:val="18"/>
        </w:rPr>
        <w:t xml:space="preserve"> campus buildings, empirical mode distribution </w:t>
      </w:r>
      <w:proofErr w:type="gramStart"/>
      <w:r w:rsidRPr="00A542B1">
        <w:rPr>
          <w:b w:val="0"/>
          <w:bCs/>
          <w:sz w:val="18"/>
          <w:szCs w:val="18"/>
        </w:rPr>
        <w:t>was then used</w:t>
      </w:r>
      <w:proofErr w:type="gramEnd"/>
      <w:r w:rsidRPr="00A542B1">
        <w:rPr>
          <w:b w:val="0"/>
          <w:bCs/>
          <w:sz w:val="18"/>
          <w:szCs w:val="18"/>
        </w:rPr>
        <w:t xml:space="preserve"> to decompose signals obtained from sensors. The graphs that </w:t>
      </w:r>
      <w:proofErr w:type="gramStart"/>
      <w:r w:rsidRPr="00A542B1">
        <w:rPr>
          <w:b w:val="0"/>
          <w:bCs/>
          <w:sz w:val="18"/>
          <w:szCs w:val="18"/>
        </w:rPr>
        <w:t>showcases</w:t>
      </w:r>
      <w:proofErr w:type="gramEnd"/>
      <w:r w:rsidRPr="00A542B1">
        <w:rPr>
          <w:b w:val="0"/>
          <w:bCs/>
          <w:sz w:val="18"/>
          <w:szCs w:val="18"/>
        </w:rPr>
        <w:t xml:space="preserve"> the inefficiency of HVAC systems are graphs a &amp; b </w:t>
      </w:r>
      <w:r w:rsidRPr="00A542B1">
        <w:rPr>
          <w:b w:val="0"/>
          <w:bCs/>
          <w:sz w:val="18"/>
          <w:szCs w:val="18"/>
        </w:rPr>
        <w:lastRenderedPageBreak/>
        <w:t xml:space="preserve">depicted in figure 7. The graphs that </w:t>
      </w:r>
      <w:proofErr w:type="gramStart"/>
      <w:r w:rsidRPr="00A542B1">
        <w:rPr>
          <w:b w:val="0"/>
          <w:bCs/>
          <w:sz w:val="18"/>
          <w:szCs w:val="18"/>
        </w:rPr>
        <w:t>showcased</w:t>
      </w:r>
      <w:proofErr w:type="gramEnd"/>
      <w:r w:rsidRPr="00A542B1">
        <w:rPr>
          <w:b w:val="0"/>
          <w:bCs/>
          <w:sz w:val="18"/>
          <w:szCs w:val="18"/>
        </w:rPr>
        <w:t xml:space="preserve"> the results of their </w:t>
      </w:r>
      <w:r w:rsidR="006D0E98" w:rsidRPr="00A542B1">
        <w:rPr>
          <w:b w:val="0"/>
          <w:bCs/>
          <w:sz w:val="18"/>
          <w:szCs w:val="18"/>
        </w:rPr>
        <w:t>labor</w:t>
      </w:r>
      <w:r w:rsidRPr="00A542B1">
        <w:rPr>
          <w:b w:val="0"/>
          <w:bCs/>
          <w:sz w:val="18"/>
          <w:szCs w:val="18"/>
        </w:rPr>
        <w:t xml:space="preserve"> can </w:t>
      </w:r>
      <w:proofErr w:type="gramStart"/>
      <w:r w:rsidRPr="00A542B1">
        <w:rPr>
          <w:b w:val="0"/>
          <w:bCs/>
          <w:sz w:val="18"/>
          <w:szCs w:val="18"/>
        </w:rPr>
        <w:t>be found</w:t>
      </w:r>
      <w:proofErr w:type="gramEnd"/>
      <w:r w:rsidRPr="00A542B1">
        <w:rPr>
          <w:b w:val="0"/>
          <w:bCs/>
          <w:sz w:val="18"/>
          <w:szCs w:val="18"/>
        </w:rPr>
        <w:t xml:space="preserve"> in graphs a - f in figure 8. The research team did succeed in creating higher energy savings whilst reducing violation through the application of non-intrusive techniques.</w:t>
      </w:r>
      <w:r w:rsidR="00C84E4A">
        <w:rPr>
          <w:b w:val="0"/>
          <w:bCs/>
          <w:sz w:val="18"/>
          <w:szCs w:val="18"/>
        </w:rPr>
        <w:t xml:space="preserve"> </w:t>
      </w:r>
    </w:p>
    <w:p w14:paraId="094016AF" w14:textId="445B0CA2" w:rsidR="00743328" w:rsidRPr="00586A35" w:rsidRDefault="003B68D7" w:rsidP="00E4660E">
      <w:pPr>
        <w:pStyle w:val="Head2"/>
      </w:pPr>
      <w:r>
        <w:rPr>
          <w:rStyle w:val="Label"/>
        </w:rPr>
        <w:t>3</w:t>
      </w:r>
      <w:r w:rsidR="00A83342">
        <w:rPr>
          <w:rStyle w:val="Label"/>
        </w:rPr>
        <w:t>.</w:t>
      </w:r>
      <w:r w:rsidR="00586A35" w:rsidRPr="00586A35">
        <w:t> </w:t>
      </w:r>
      <w:r w:rsidR="002921BC">
        <w:t>BACKGROUD AND FEASIBILITY</w:t>
      </w:r>
    </w:p>
    <w:p w14:paraId="7FEDF06E" w14:textId="1579B87D" w:rsidR="44822AC2" w:rsidRPr="00A542B1" w:rsidRDefault="44822AC2" w:rsidP="44822AC2">
      <w:pPr>
        <w:rPr>
          <w:szCs w:val="18"/>
        </w:rPr>
      </w:pPr>
      <w:r w:rsidRPr="00A542B1">
        <w:rPr>
          <w:szCs w:val="18"/>
        </w:rPr>
        <w:t xml:space="preserve">Modern houses </w:t>
      </w:r>
      <w:r w:rsidR="005A26C4" w:rsidRPr="00A542B1">
        <w:rPr>
          <w:szCs w:val="18"/>
        </w:rPr>
        <w:t xml:space="preserve">and commercial buildings </w:t>
      </w:r>
      <w:r w:rsidRPr="00A542B1">
        <w:rPr>
          <w:szCs w:val="18"/>
        </w:rPr>
        <w:t xml:space="preserve">consume </w:t>
      </w:r>
      <w:proofErr w:type="gramStart"/>
      <w:r w:rsidRPr="00A542B1">
        <w:rPr>
          <w:szCs w:val="18"/>
        </w:rPr>
        <w:t>a lot of</w:t>
      </w:r>
      <w:proofErr w:type="gramEnd"/>
      <w:r w:rsidRPr="00A542B1">
        <w:rPr>
          <w:szCs w:val="18"/>
        </w:rPr>
        <w:t xml:space="preserve"> power to keep various parameters of the building under acceptable and comfortable standards for human occupancy. Sensor nodes positioned in various locations of the entire building collect data on temperature, pressure, light, occupancy</w:t>
      </w:r>
      <w:proofErr w:type="gramStart"/>
      <w:r w:rsidRPr="00A542B1">
        <w:rPr>
          <w:szCs w:val="18"/>
        </w:rPr>
        <w:t>, atmospheric</w:t>
      </w:r>
      <w:proofErr w:type="gramEnd"/>
      <w:r w:rsidRPr="00A542B1">
        <w:rPr>
          <w:szCs w:val="18"/>
        </w:rPr>
        <w:t xml:space="preserve"> gas concentration ratios among </w:t>
      </w:r>
      <w:proofErr w:type="gramStart"/>
      <w:r w:rsidRPr="00A542B1">
        <w:rPr>
          <w:szCs w:val="18"/>
        </w:rPr>
        <w:t>many</w:t>
      </w:r>
      <w:proofErr w:type="gramEnd"/>
      <w:r w:rsidRPr="00A542B1">
        <w:rPr>
          <w:szCs w:val="18"/>
        </w:rPr>
        <w:t xml:space="preserve"> others to ensure set-points are acceptable. This data makes it possible to provide services such as security to the room occupants.</w:t>
      </w:r>
      <w:r w:rsidRPr="005A26C4">
        <w:rPr>
          <w:color w:val="FF0000"/>
          <w:sz w:val="20"/>
          <w:szCs w:val="20"/>
        </w:rPr>
        <w:t xml:space="preserve"> </w:t>
      </w:r>
      <w:r w:rsidRPr="00854368">
        <w:rPr>
          <w:szCs w:val="18"/>
        </w:rPr>
        <w:t xml:space="preserve">Heating, </w:t>
      </w:r>
      <w:proofErr w:type="gramStart"/>
      <w:r w:rsidRPr="00854368">
        <w:rPr>
          <w:szCs w:val="18"/>
        </w:rPr>
        <w:t>ventilation</w:t>
      </w:r>
      <w:proofErr w:type="gramEnd"/>
      <w:r w:rsidRPr="00854368">
        <w:rPr>
          <w:szCs w:val="18"/>
        </w:rPr>
        <w:t xml:space="preserve"> and air </w:t>
      </w:r>
      <w:proofErr w:type="gramStart"/>
      <w:r w:rsidRPr="00854368">
        <w:rPr>
          <w:szCs w:val="18"/>
        </w:rPr>
        <w:t>condition</w:t>
      </w:r>
      <w:proofErr w:type="gramEnd"/>
      <w:r w:rsidRPr="00854368">
        <w:rPr>
          <w:szCs w:val="18"/>
        </w:rPr>
        <w:t xml:space="preserve"> as well as light automation to ensure ambient light </w:t>
      </w:r>
      <w:r w:rsidR="00A542B1" w:rsidRPr="00854368">
        <w:rPr>
          <w:szCs w:val="18"/>
        </w:rPr>
        <w:t>always</w:t>
      </w:r>
      <w:r w:rsidRPr="00854368">
        <w:rPr>
          <w:szCs w:val="18"/>
        </w:rPr>
        <w:t xml:space="preserve">. Optimizing these parameters usually requires knowledge of the individuals occupying a given room at a given time. </w:t>
      </w:r>
      <w:proofErr w:type="gramStart"/>
      <w:r w:rsidRPr="00854368">
        <w:rPr>
          <w:szCs w:val="18"/>
        </w:rPr>
        <w:t>Some</w:t>
      </w:r>
      <w:proofErr w:type="gramEnd"/>
      <w:r w:rsidRPr="00854368">
        <w:rPr>
          <w:szCs w:val="18"/>
        </w:rPr>
        <w:t xml:space="preserve"> applications use passive infrared mechanisms to determine occupancy. Others use live footage which </w:t>
      </w:r>
      <w:proofErr w:type="gramStart"/>
      <w:r w:rsidRPr="00854368">
        <w:rPr>
          <w:szCs w:val="18"/>
        </w:rPr>
        <w:t>is subjected</w:t>
      </w:r>
      <w:proofErr w:type="gramEnd"/>
      <w:r w:rsidRPr="00854368">
        <w:rPr>
          <w:szCs w:val="18"/>
        </w:rPr>
        <w:t xml:space="preserve"> to complex algorithms for processing the data</w:t>
      </w:r>
      <w:proofErr w:type="gramStart"/>
      <w:r w:rsidRPr="00854368">
        <w:rPr>
          <w:szCs w:val="18"/>
        </w:rPr>
        <w:t>.</w:t>
      </w:r>
      <w:r w:rsidRPr="44822AC2">
        <w:rPr>
          <w:sz w:val="20"/>
          <w:szCs w:val="20"/>
        </w:rPr>
        <w:t xml:space="preserve">  </w:t>
      </w:r>
      <w:proofErr w:type="gramEnd"/>
      <w:r w:rsidRPr="00A542B1">
        <w:rPr>
          <w:szCs w:val="18"/>
        </w:rPr>
        <w:t xml:space="preserve">While live footage is an accurate mechanism, its intrusive nature makes it a candidate for violation of privacy rights. On the other hand, a single passive infrared data cannot predict the number of people in one instance as it only informs the system on whether a room is vacant or not. Knowing the number of room occupants provides information that can </w:t>
      </w:r>
      <w:proofErr w:type="gramStart"/>
      <w:r w:rsidRPr="00A542B1">
        <w:rPr>
          <w:szCs w:val="18"/>
        </w:rPr>
        <w:t>be used</w:t>
      </w:r>
      <w:proofErr w:type="gramEnd"/>
      <w:r w:rsidRPr="00A542B1">
        <w:rPr>
          <w:szCs w:val="18"/>
        </w:rPr>
        <w:t xml:space="preserve"> to limit the power consumption of the HVAC systems, provide customized light automation and even room temperature control. Further applications can </w:t>
      </w:r>
      <w:proofErr w:type="gramStart"/>
      <w:r w:rsidRPr="00A542B1">
        <w:rPr>
          <w:szCs w:val="18"/>
        </w:rPr>
        <w:t>be used</w:t>
      </w:r>
      <w:proofErr w:type="gramEnd"/>
      <w:r w:rsidRPr="00A542B1">
        <w:rPr>
          <w:szCs w:val="18"/>
        </w:rPr>
        <w:t xml:space="preserve"> to provide information </w:t>
      </w:r>
      <w:proofErr w:type="gramStart"/>
      <w:r w:rsidRPr="00A542B1">
        <w:rPr>
          <w:szCs w:val="18"/>
        </w:rPr>
        <w:t>to</w:t>
      </w:r>
      <w:proofErr w:type="gramEnd"/>
      <w:r w:rsidRPr="00A542B1">
        <w:rPr>
          <w:szCs w:val="18"/>
        </w:rPr>
        <w:t xml:space="preserve"> the building management systems on the number of services or workers that would match the demand </w:t>
      </w:r>
      <w:proofErr w:type="gramStart"/>
      <w:r w:rsidRPr="00A542B1">
        <w:rPr>
          <w:szCs w:val="18"/>
        </w:rPr>
        <w:t>of</w:t>
      </w:r>
      <w:proofErr w:type="gramEnd"/>
      <w:r w:rsidRPr="00A542B1">
        <w:rPr>
          <w:szCs w:val="18"/>
        </w:rPr>
        <w:t xml:space="preserve"> services by those occupying a room. </w:t>
      </w:r>
    </w:p>
    <w:p w14:paraId="676410C2" w14:textId="654086F9" w:rsidR="00A82C28" w:rsidRPr="00A542B1" w:rsidRDefault="00A82C28" w:rsidP="00C519AA">
      <w:pPr>
        <w:pStyle w:val="Para"/>
      </w:pPr>
    </w:p>
    <w:p w14:paraId="50D21109" w14:textId="2DFBB2E5" w:rsidR="00A34418" w:rsidRPr="00A542B1" w:rsidRDefault="00A82C28" w:rsidP="00C519AA">
      <w:pPr>
        <w:pStyle w:val="Para"/>
      </w:pPr>
      <w:r w:rsidRPr="00E57985">
        <w:t xml:space="preserve">The </w:t>
      </w:r>
      <w:r w:rsidR="007440A4" w:rsidRPr="00E57985">
        <w:t xml:space="preserve">paper we </w:t>
      </w:r>
      <w:r w:rsidR="00D501E6" w:rsidRPr="00E57985">
        <w:t xml:space="preserve">propose to reproduce </w:t>
      </w:r>
      <w:proofErr w:type="gramStart"/>
      <w:r w:rsidR="00D501E6" w:rsidRPr="00E57985">
        <w:t xml:space="preserve">is </w:t>
      </w:r>
      <w:r w:rsidR="009C0C7C" w:rsidRPr="00E57985">
        <w:t>investigated</w:t>
      </w:r>
      <w:proofErr w:type="gramEnd"/>
      <w:r w:rsidR="009C0C7C" w:rsidRPr="00E57985">
        <w:t xml:space="preserve"> and evaluated </w:t>
      </w:r>
      <w:proofErr w:type="gramStart"/>
      <w:r w:rsidR="00211081" w:rsidRPr="00E57985">
        <w:t>the techniques</w:t>
      </w:r>
      <w:proofErr w:type="gramEnd"/>
      <w:r w:rsidR="00211081" w:rsidRPr="00E57985">
        <w:t xml:space="preserve"> to develop </w:t>
      </w:r>
      <w:r w:rsidR="0067285C" w:rsidRPr="00E57985">
        <w:t xml:space="preserve">customized per-zone schedules </w:t>
      </w:r>
      <w:r w:rsidR="00A14557" w:rsidRPr="00E57985">
        <w:t>that incor</w:t>
      </w:r>
      <w:r w:rsidR="00742492" w:rsidRPr="00E57985">
        <w:t xml:space="preserve">porate a rough </w:t>
      </w:r>
      <w:r w:rsidR="00BC7D91" w:rsidRPr="00E57985">
        <w:t xml:space="preserve">human occupancy </w:t>
      </w:r>
      <w:r w:rsidR="00742492" w:rsidRPr="00E57985">
        <w:t>estimation</w:t>
      </w:r>
      <w:r w:rsidR="0042272D" w:rsidRPr="00E57985">
        <w:t xml:space="preserve"> using </w:t>
      </w:r>
      <w:r w:rsidR="00D6583D" w:rsidRPr="00E57985">
        <w:t xml:space="preserve">scalable time series </w:t>
      </w:r>
      <w:r w:rsidR="009E3B5C" w:rsidRPr="00E57985">
        <w:t xml:space="preserve">from </w:t>
      </w:r>
      <w:r w:rsidR="00584FCF" w:rsidRPr="00E57985">
        <w:t>coarse-grained measurements of occupancy indicative sensors ava</w:t>
      </w:r>
      <w:r w:rsidR="0082454B" w:rsidRPr="00E57985">
        <w:t>ilable through the Building Management System</w:t>
      </w:r>
      <w:r w:rsidR="00B92223">
        <w:t xml:space="preserve"> </w:t>
      </w:r>
      <w:r w:rsidR="0082454B" w:rsidRPr="00E57985">
        <w:t>(BMS)</w:t>
      </w:r>
      <w:r w:rsidR="00BC7D91" w:rsidRPr="00E57985">
        <w:t>.</w:t>
      </w:r>
      <w:r w:rsidR="003E2FAD" w:rsidRPr="00E57985">
        <w:t xml:space="preserve"> All commercial buildings are </w:t>
      </w:r>
      <w:proofErr w:type="gramStart"/>
      <w:r w:rsidR="00900EC3" w:rsidRPr="00E57985">
        <w:t xml:space="preserve">essentially </w:t>
      </w:r>
      <w:r w:rsidR="003E2FAD" w:rsidRPr="00E57985">
        <w:t>equipped</w:t>
      </w:r>
      <w:proofErr w:type="gramEnd"/>
      <w:r w:rsidR="003E2FAD" w:rsidRPr="00E57985">
        <w:t xml:space="preserve"> </w:t>
      </w:r>
      <w:r w:rsidR="002367DB" w:rsidRPr="00E57985">
        <w:t xml:space="preserve">with </w:t>
      </w:r>
      <w:r w:rsidR="00820E84" w:rsidRPr="00E57985">
        <w:t>one or more Air Handling Units</w:t>
      </w:r>
      <w:r w:rsidR="00B92223">
        <w:t xml:space="preserve"> </w:t>
      </w:r>
      <w:r w:rsidR="00820E84" w:rsidRPr="00E57985">
        <w:t>(AHUs)</w:t>
      </w:r>
      <w:r w:rsidR="000A6257" w:rsidRPr="00E57985">
        <w:t xml:space="preserve"> in such HVAC system under BMS. </w:t>
      </w:r>
      <w:r w:rsidR="00E57985">
        <w:t xml:space="preserve">Figure 1 </w:t>
      </w:r>
      <w:proofErr w:type="gramStart"/>
      <w:r w:rsidR="006F3A88">
        <w:t>is extracted</w:t>
      </w:r>
      <w:proofErr w:type="gramEnd"/>
      <w:r w:rsidR="006F3A88">
        <w:t xml:space="preserve"> </w:t>
      </w:r>
      <w:r w:rsidR="6BB9C9E6">
        <w:t>from</w:t>
      </w:r>
      <w:r w:rsidR="006F3A88">
        <w:t xml:space="preserve"> the original paper’s presentation to illustrate the HVAC system and give </w:t>
      </w:r>
      <w:r w:rsidR="004024D9">
        <w:t>an</w:t>
      </w:r>
      <w:r w:rsidR="006F3A88">
        <w:t xml:space="preserve"> overview of </w:t>
      </w:r>
      <w:r w:rsidR="00424FF7">
        <w:t xml:space="preserve">BMS and its </w:t>
      </w:r>
      <w:r w:rsidR="00823F18">
        <w:t xml:space="preserve">air </w:t>
      </w:r>
      <w:r w:rsidR="00424FF7">
        <w:t>handling</w:t>
      </w:r>
      <w:r w:rsidR="00823F18">
        <w:t xml:space="preserve"> units that used to </w:t>
      </w:r>
      <w:r w:rsidR="003209D1">
        <w:t>predict occupancy</w:t>
      </w:r>
      <w:proofErr w:type="gramStart"/>
      <w:r w:rsidR="003209D1">
        <w:t xml:space="preserve">. </w:t>
      </w:r>
      <w:r w:rsidR="00424FF7">
        <w:t xml:space="preserve"> </w:t>
      </w:r>
      <w:proofErr w:type="gramEnd"/>
      <w:r w:rsidR="003E2FAD" w:rsidRPr="00E57985">
        <w:t xml:space="preserve"> </w:t>
      </w:r>
      <w:r>
        <w:rPr>
          <w:noProof/>
        </w:rPr>
        <w:drawing>
          <wp:inline distT="0" distB="0" distL="0" distR="0" wp14:anchorId="58ED2D96" wp14:editId="7F69CD4A">
            <wp:extent cx="3130905" cy="1555668"/>
            <wp:effectExtent l="0" t="0" r="0" b="6985"/>
            <wp:docPr id="1036810030"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3">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8F8A523A-DE5E-45E4-8A82-69B624308FD0}"/>
                        </a:ext>
                      </a:extLst>
                    </a:blip>
                    <a:stretch>
                      <a:fillRect/>
                    </a:stretch>
                  </pic:blipFill>
                  <pic:spPr>
                    <a:xfrm>
                      <a:off x="0" y="0"/>
                      <a:ext cx="3130905" cy="1555668"/>
                    </a:xfrm>
                    <a:prstGeom prst="rect">
                      <a:avLst/>
                    </a:prstGeom>
                  </pic:spPr>
                </pic:pic>
              </a:graphicData>
            </a:graphic>
          </wp:inline>
        </w:drawing>
      </w:r>
    </w:p>
    <w:p w14:paraId="32BFFDE6" w14:textId="09C41BB7" w:rsidR="44822AC2" w:rsidRDefault="00E57985" w:rsidP="00C519AA">
      <w:pPr>
        <w:pStyle w:val="Para"/>
      </w:pPr>
      <w:r w:rsidRPr="00E57985">
        <w:rPr>
          <w:noProof/>
        </w:rPr>
        <mc:AlternateContent>
          <mc:Choice Requires="wps">
            <w:drawing>
              <wp:anchor distT="0" distB="0" distL="114300" distR="114300" simplePos="0" relativeHeight="251513344" behindDoc="0" locked="0" layoutInCell="1" allowOverlap="1" wp14:anchorId="6CFB5D9B" wp14:editId="0577DC7B">
                <wp:simplePos x="0" y="0"/>
                <wp:positionH relativeFrom="margin">
                  <wp:posOffset>241442</wp:posOffset>
                </wp:positionH>
                <wp:positionV relativeFrom="paragraph">
                  <wp:posOffset>6502</wp:posOffset>
                </wp:positionV>
                <wp:extent cx="2470244" cy="231614"/>
                <wp:effectExtent l="0" t="0" r="0" b="0"/>
                <wp:wrapNone/>
                <wp:docPr id="8" name="TextBox 7">
                  <a:extLst xmlns:a="http://schemas.openxmlformats.org/drawingml/2006/main">
                    <a:ext uri="{FF2B5EF4-FFF2-40B4-BE49-F238E27FC236}">
                      <a16:creationId xmlns:a16="http://schemas.microsoft.com/office/drawing/2014/main" id="{A0A9890A-54A4-45B3-99A5-A25B6F1B755C}"/>
                    </a:ext>
                  </a:extLst>
                </wp:docPr>
                <wp:cNvGraphicFramePr/>
                <a:graphic xmlns:a="http://schemas.openxmlformats.org/drawingml/2006/main">
                  <a:graphicData uri="http://schemas.microsoft.com/office/word/2010/wordprocessingShape">
                    <wps:wsp>
                      <wps:cNvSpPr txBox="1"/>
                      <wps:spPr>
                        <a:xfrm>
                          <a:off x="0" y="0"/>
                          <a:ext cx="2470244" cy="231614"/>
                        </a:xfrm>
                        <a:prstGeom prst="rect">
                          <a:avLst/>
                        </a:prstGeom>
                        <a:noFill/>
                      </wps:spPr>
                      <wps:txbx>
                        <w:txbxContent>
                          <w:p w14:paraId="6C94A902" w14:textId="77777777" w:rsidR="00B1494A" w:rsidRPr="00AF6C7A" w:rsidRDefault="00B1494A" w:rsidP="00B1494A">
                            <w:pPr>
                              <w:kinsoku w:val="0"/>
                              <w:overflowPunct w:val="0"/>
                              <w:textAlignment w:val="baseline"/>
                              <w:rPr>
                                <w:rFonts w:ascii="Times New Roman" w:hAnsi="Times New Roman" w:cs="Times New Roman"/>
                                <w:sz w:val="2"/>
                                <w:szCs w:val="2"/>
                              </w:rPr>
                            </w:pPr>
                            <w:r w:rsidRPr="00AF6C7A">
                              <w:rPr>
                                <w:rFonts w:ascii="Times New Roman" w:eastAsia="+mn-ea" w:hAnsi="Times New Roman" w:cs="Times New Roman"/>
                                <w:color w:val="000000"/>
                                <w:kern w:val="24"/>
                                <w:sz w:val="16"/>
                                <w:szCs w:val="16"/>
                              </w:rPr>
                              <w:t xml:space="preserve">Figure 1. Commercial Building’s HVAC system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CFB5D9B" id="_x0000_t202" coordsize="21600,21600" o:spt="202" path="m,l,21600r21600,l21600,xe">
                <v:stroke joinstyle="miter"/>
                <v:path gradientshapeok="t" o:connecttype="rect"/>
              </v:shapetype>
              <v:shape id="TextBox 7" o:spid="_x0000_s1026" type="#_x0000_t202" style="position:absolute;left:0;text-align:left;margin-left:19pt;margin-top:.5pt;width:194.5pt;height:18.25pt;z-index:25151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" filled="f" stroked="f">
                <v:textbox>
                  <w:txbxContent>
                    <w:p w14:paraId="6C94A902" w14:textId="77777777" w:rsidR="00B1494A" w:rsidRPr="00AF6C7A" w:rsidRDefault="00B1494A" w:rsidP="00B1494A">
                      <w:pPr>
                        <w:kinsoku w:val="0"/>
                        <w:overflowPunct w:val="0"/>
                        <w:textAlignment w:val="baseline"/>
                        <w:rPr>
                          <w:rFonts w:ascii="Times New Roman" w:hAnsi="Times New Roman" w:cs="Times New Roman"/>
                          <w:sz w:val="2"/>
                          <w:szCs w:val="2"/>
                        </w:rPr>
                      </w:pPr>
                      <w:r w:rsidRPr="00AF6C7A">
                        <w:rPr>
                          <w:rFonts w:ascii="Times New Roman" w:eastAsia="+mn-ea" w:hAnsi="Times New Roman" w:cs="Times New Roman"/>
                          <w:color w:val="000000"/>
                          <w:kern w:val="24"/>
                          <w:sz w:val="16"/>
                          <w:szCs w:val="16"/>
                        </w:rPr>
                        <w:t xml:space="preserve">Figure 1. Commercial Building’s HVAC system </w:t>
                      </w:r>
                    </w:p>
                  </w:txbxContent>
                </v:textbox>
                <w10:wrap anchorx="margin"/>
              </v:shape>
            </w:pict>
          </mc:Fallback>
        </mc:AlternateContent>
      </w:r>
    </w:p>
    <w:p w14:paraId="257FDC29" w14:textId="442E86E0" w:rsidR="00E57985" w:rsidRDefault="00E57985" w:rsidP="00C519AA">
      <w:pPr>
        <w:pStyle w:val="Para"/>
      </w:pPr>
    </w:p>
    <w:p w14:paraId="0F404A59" w14:textId="721BD998" w:rsidR="00E4660E" w:rsidRDefault="002C05B9" w:rsidP="00C519AA">
      <w:pPr>
        <w:pStyle w:val="Para"/>
      </w:pPr>
      <w:r w:rsidRPr="00C519AA">
        <w:t xml:space="preserve">Occupancy </w:t>
      </w:r>
      <w:proofErr w:type="gramStart"/>
      <w:r w:rsidRPr="00C519AA">
        <w:t>have</w:t>
      </w:r>
      <w:proofErr w:type="gramEnd"/>
      <w:r w:rsidRPr="00C519AA">
        <w:t xml:space="preserve"> impacts on VAV control: a human </w:t>
      </w:r>
      <w:r w:rsidR="00304F77" w:rsidRPr="00C519AA">
        <w:t>ent</w:t>
      </w:r>
      <w:r w:rsidR="00BA2828" w:rsidRPr="00C519AA">
        <w:t xml:space="preserve">ry </w:t>
      </w:r>
      <w:r w:rsidR="00F822CC" w:rsidRPr="00C519AA">
        <w:t>raises the amount of heat load in</w:t>
      </w:r>
      <w:r w:rsidR="00304F77" w:rsidRPr="00C519AA">
        <w:t xml:space="preserve"> the thermal zone</w:t>
      </w:r>
      <w:r w:rsidR="005D58D8" w:rsidRPr="00C519AA">
        <w:t xml:space="preserve"> due to heat </w:t>
      </w:r>
      <w:r w:rsidR="00666CC8" w:rsidRPr="00C519AA">
        <w:t>dissipated</w:t>
      </w:r>
      <w:r w:rsidR="005D58D8" w:rsidRPr="00C519AA">
        <w:t xml:space="preserve"> from body </w:t>
      </w:r>
      <w:r w:rsidR="00FB2B98" w:rsidRPr="00C519AA">
        <w:t xml:space="preserve">and </w:t>
      </w:r>
      <w:r w:rsidR="00B553B1" w:rsidRPr="00C519AA">
        <w:t xml:space="preserve">heat generated by </w:t>
      </w:r>
      <w:r w:rsidR="00FB2B98" w:rsidRPr="00C519AA">
        <w:t xml:space="preserve">appliances usage. </w:t>
      </w:r>
      <w:r w:rsidR="009C4180" w:rsidRPr="00C519AA">
        <w:t xml:space="preserve">The VAV control reacts to such heat </w:t>
      </w:r>
      <w:r w:rsidR="00923606" w:rsidRPr="00C519AA">
        <w:t xml:space="preserve">change to maintain the operating </w:t>
      </w:r>
      <w:r w:rsidR="00DF52DE" w:rsidRPr="00C519AA">
        <w:t>point</w:t>
      </w:r>
      <w:r w:rsidR="00F63163" w:rsidRPr="00C519AA">
        <w:t xml:space="preserve"> </w:t>
      </w:r>
      <w:r w:rsidR="000658D0" w:rsidRPr="00C519AA">
        <w:t>by</w:t>
      </w:r>
      <w:r w:rsidR="0090652D" w:rsidRPr="00C519AA">
        <w:t xml:space="preserve"> </w:t>
      </w:r>
      <w:r w:rsidR="00A72BD3" w:rsidRPr="00C519AA">
        <w:t>reheat</w:t>
      </w:r>
      <w:r w:rsidR="00706877" w:rsidRPr="00C519AA">
        <w:t>ing</w:t>
      </w:r>
      <w:r w:rsidR="00A72BD3" w:rsidRPr="00C519AA">
        <w:t xml:space="preserve"> or </w:t>
      </w:r>
      <w:proofErr w:type="gramStart"/>
      <w:r w:rsidR="001B24CF" w:rsidRPr="00C519AA">
        <w:t>allow</w:t>
      </w:r>
      <w:proofErr w:type="gramEnd"/>
      <w:r w:rsidR="001B24CF" w:rsidRPr="00C519AA">
        <w:t xml:space="preserve"> more air</w:t>
      </w:r>
      <w:r w:rsidR="00CE3E74" w:rsidRPr="00C519AA">
        <w:t xml:space="preserve"> flow to cool down. </w:t>
      </w:r>
      <w:r w:rsidR="00282E7F" w:rsidRPr="00C519AA">
        <w:t xml:space="preserve">It can </w:t>
      </w:r>
      <w:proofErr w:type="gramStart"/>
      <w:r w:rsidR="00282E7F" w:rsidRPr="00C519AA">
        <w:t>be archived</w:t>
      </w:r>
      <w:proofErr w:type="gramEnd"/>
      <w:r w:rsidR="00282E7F" w:rsidRPr="00C519AA">
        <w:t xml:space="preserve"> by</w:t>
      </w:r>
      <w:r w:rsidR="00F63163" w:rsidRPr="00C519AA">
        <w:t xml:space="preserve"> adjusting the reheat valve and </w:t>
      </w:r>
      <w:r w:rsidR="006371F3" w:rsidRPr="00C519AA">
        <w:t xml:space="preserve">damper position. </w:t>
      </w:r>
      <w:r w:rsidR="00FE0240" w:rsidRPr="00C519AA">
        <w:t xml:space="preserve">Such responses provide </w:t>
      </w:r>
      <w:r w:rsidR="0065340A" w:rsidRPr="00C519AA">
        <w:t xml:space="preserve">sufficient information to </w:t>
      </w:r>
      <w:r w:rsidR="00E37846" w:rsidRPr="00C519AA">
        <w:t xml:space="preserve">indicate the </w:t>
      </w:r>
      <w:r w:rsidR="00B92C7C" w:rsidRPr="00C519AA">
        <w:t xml:space="preserve">occupancy state. </w:t>
      </w:r>
      <w:r w:rsidR="00AA17ED" w:rsidRPr="00C519AA">
        <w:t xml:space="preserve">In the original paper, they refer this </w:t>
      </w:r>
      <w:r w:rsidR="006570A7" w:rsidRPr="00C519AA">
        <w:t>sensor</w:t>
      </w:r>
      <w:r w:rsidR="002C4BA8">
        <w:t xml:space="preserve"> </w:t>
      </w:r>
      <w:r w:rsidR="006570A7" w:rsidRPr="00C519AA">
        <w:t>(reheat valve or damper position sensor) as occupancy indicative sensor</w:t>
      </w:r>
      <w:r w:rsidR="00D60EFC" w:rsidRPr="00C519AA">
        <w:t xml:space="preserve"> and its reading </w:t>
      </w:r>
      <w:proofErr w:type="gramStart"/>
      <w:r w:rsidR="0009205F" w:rsidRPr="00C519AA">
        <w:t>constitute</w:t>
      </w:r>
      <w:proofErr w:type="gramEnd"/>
      <w:r w:rsidR="00CD50CC" w:rsidRPr="00C519AA">
        <w:t xml:space="preserve"> the occupancy indicative signal. </w:t>
      </w:r>
      <w:r w:rsidR="006A3792">
        <w:t xml:space="preserve">In our paper, </w:t>
      </w:r>
      <w:r w:rsidR="0082714B">
        <w:t xml:space="preserve">we follow the same principle and approaches </w:t>
      </w:r>
      <w:r w:rsidR="00BB08E7">
        <w:t xml:space="preserve">for obtaining </w:t>
      </w:r>
      <w:proofErr w:type="gramStart"/>
      <w:r w:rsidR="00BB08E7">
        <w:t xml:space="preserve">the </w:t>
      </w:r>
      <w:r w:rsidR="00692865">
        <w:t>raw</w:t>
      </w:r>
      <w:proofErr w:type="gramEnd"/>
      <w:r w:rsidR="00692865">
        <w:t xml:space="preserve"> data. </w:t>
      </w:r>
      <w:r w:rsidR="00B313FA">
        <w:t xml:space="preserve">In particular, the reheat valve </w:t>
      </w:r>
      <w:r w:rsidR="00FE26D3">
        <w:t xml:space="preserve">closes to a certain </w:t>
      </w:r>
      <w:proofErr w:type="gramStart"/>
      <w:r w:rsidR="00DB6BBE">
        <w:t>extend</w:t>
      </w:r>
      <w:proofErr w:type="gramEnd"/>
      <w:r w:rsidR="00DB6BBE">
        <w:t xml:space="preserve"> according to the room </w:t>
      </w:r>
      <w:proofErr w:type="gramStart"/>
      <w:r w:rsidR="00DB6BBE">
        <w:t>being occupied</w:t>
      </w:r>
      <w:proofErr w:type="gramEnd"/>
      <w:r w:rsidR="00DB6BBE">
        <w:t xml:space="preserve"> </w:t>
      </w:r>
      <w:r w:rsidR="00A913B9">
        <w:t xml:space="preserve">and </w:t>
      </w:r>
      <w:proofErr w:type="gramStart"/>
      <w:r w:rsidR="00A913B9">
        <w:t>opens</w:t>
      </w:r>
      <w:proofErr w:type="gramEnd"/>
      <w:r w:rsidR="00A913B9">
        <w:t xml:space="preserve"> when it returns to empty again.</w:t>
      </w:r>
      <w:r w:rsidR="00B24381">
        <w:t xml:space="preserve"> Note that the </w:t>
      </w:r>
      <w:r w:rsidR="00A0317A">
        <w:t xml:space="preserve">conduction heat transfer and solar radiation have effects on this </w:t>
      </w:r>
      <w:r w:rsidR="00DA7310">
        <w:t xml:space="preserve">system action. </w:t>
      </w:r>
    </w:p>
    <w:p w14:paraId="781BA9F8" w14:textId="721BD998" w:rsidR="00E4660E" w:rsidRDefault="00E4660E" w:rsidP="00C519AA">
      <w:pPr>
        <w:pStyle w:val="Para"/>
      </w:pPr>
    </w:p>
    <w:p w14:paraId="20B31516" w14:textId="502942FB" w:rsidR="00871477" w:rsidRDefault="00871477" w:rsidP="00E4660E">
      <w:pPr>
        <w:pStyle w:val="Head2"/>
        <w:rPr>
          <w:rStyle w:val="Label"/>
        </w:rPr>
      </w:pPr>
    </w:p>
    <w:p w14:paraId="27D943F3" w14:textId="3F4592B9" w:rsidR="00B00716" w:rsidRPr="00586A35" w:rsidRDefault="003B68D7" w:rsidP="75ACEB38">
      <w:pPr>
        <w:pStyle w:val="Head2"/>
        <w:ind w:left="0" w:firstLine="0"/>
        <w:rPr>
          <w:rStyle w:val="Label"/>
        </w:rPr>
      </w:pPr>
      <w:r>
        <w:rPr>
          <w:rStyle w:val="Label"/>
        </w:rPr>
        <w:t>4</w:t>
      </w:r>
      <w:r w:rsidR="062EB5B7" w:rsidRPr="062EB5B7">
        <w:rPr>
          <w:rStyle w:val="Label"/>
        </w:rPr>
        <w:t>.</w:t>
      </w:r>
      <w:r w:rsidR="062EB5B7">
        <w:t> </w:t>
      </w:r>
      <w:r w:rsidR="00B00716">
        <w:t>METHO</w:t>
      </w:r>
      <w:r w:rsidR="002236EF">
        <w:t>DOLOGY</w:t>
      </w:r>
    </w:p>
    <w:p w14:paraId="5E97EC4F" w14:textId="3F4592B9" w:rsidR="00836CF0" w:rsidRDefault="00836CF0" w:rsidP="00836CF0">
      <w:pPr>
        <w:pStyle w:val="Para"/>
      </w:pPr>
      <w:r>
        <w:t>The main objective of this report is to predict room occupancy using non-intrusive method.</w:t>
      </w:r>
      <w:r w:rsidR="009050E3">
        <w:t xml:space="preserve"> Figure 2 is an overview of our </w:t>
      </w:r>
      <w:r w:rsidR="00E6238A">
        <w:t>s</w:t>
      </w:r>
      <w:r>
        <w:t xml:space="preserve">pecific </w:t>
      </w:r>
      <w:r w:rsidR="00E6238A">
        <w:t>o</w:t>
      </w:r>
      <w:r>
        <w:t>bjectives</w:t>
      </w:r>
      <w:r w:rsidR="005A18D2">
        <w:t xml:space="preserve">. </w:t>
      </w:r>
    </w:p>
    <w:p w14:paraId="622CAE7C" w14:textId="3F4592B9" w:rsidR="00373C05" w:rsidRDefault="00373C05" w:rsidP="00836CF0">
      <w:pPr>
        <w:pStyle w:val="Para"/>
      </w:pPr>
    </w:p>
    <w:p w14:paraId="04727EE4" w14:textId="79A74C5A" w:rsidR="00373C05" w:rsidRDefault="00373C05" w:rsidP="00836CF0">
      <w:pPr>
        <w:pStyle w:val="Para"/>
      </w:pPr>
      <w:r>
        <w:rPr>
          <w:noProof/>
        </w:rPr>
        <w:drawing>
          <wp:anchor distT="0" distB="0" distL="114300" distR="114300" simplePos="0" relativeHeight="251508224" behindDoc="0" locked="0" layoutInCell="1" allowOverlap="1" wp14:anchorId="2A407EF8" wp14:editId="22291AB3">
            <wp:simplePos x="0" y="0"/>
            <wp:positionH relativeFrom="margin">
              <wp:align>right</wp:align>
            </wp:positionH>
            <wp:positionV relativeFrom="paragraph">
              <wp:posOffset>175260</wp:posOffset>
            </wp:positionV>
            <wp:extent cx="2923540" cy="132397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3540" cy="132397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520512" behindDoc="0" locked="0" layoutInCell="1" allowOverlap="1" wp14:anchorId="4D9915C5" wp14:editId="77520447">
                <wp:simplePos x="0" y="0"/>
                <wp:positionH relativeFrom="column">
                  <wp:posOffset>481813</wp:posOffset>
                </wp:positionH>
                <wp:positionV relativeFrom="paragraph">
                  <wp:posOffset>1638071</wp:posOffset>
                </wp:positionV>
                <wp:extent cx="2285365" cy="248285"/>
                <wp:effectExtent l="0" t="0" r="635"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5365" cy="248285"/>
                        </a:xfrm>
                        <a:prstGeom prst="rect">
                          <a:avLst/>
                        </a:prstGeom>
                        <a:solidFill>
                          <a:srgbClr val="FFFFFF"/>
                        </a:solidFill>
                        <a:ln w="9525">
                          <a:noFill/>
                          <a:miter lim="800000"/>
                          <a:headEnd/>
                          <a:tailEnd/>
                        </a:ln>
                      </wps:spPr>
                      <wps:txbx>
                        <w:txbxContent>
                          <w:p w14:paraId="36630594" w14:textId="245DBAF7" w:rsidR="00871477" w:rsidRDefault="00871477">
                            <w:r>
                              <w:t xml:space="preserve">Figure 2. System framework overview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915C5" id="Text Box 2" o:spid="_x0000_s1027" type="#_x0000_t202" style="position:absolute;left:0;text-align:left;margin-left:37.95pt;margin-top:129pt;width:179.95pt;height:19.55pt;z-index:25152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" stroked="f">
                <v:textbox>
                  <w:txbxContent>
                    <w:p w14:paraId="36630594" w14:textId="245DBAF7" w:rsidR="00871477" w:rsidRDefault="00871477">
                      <w:r>
                        <w:t xml:space="preserve">Figure 2. System framework overview </w:t>
                      </w:r>
                    </w:p>
                  </w:txbxContent>
                </v:textbox>
                <w10:wrap type="topAndBottom"/>
              </v:shape>
            </w:pict>
          </mc:Fallback>
        </mc:AlternateContent>
      </w:r>
    </w:p>
    <w:p w14:paraId="74F00DAC" w14:textId="3F4592B9" w:rsidR="00373C05" w:rsidRDefault="00373C05" w:rsidP="00836CF0">
      <w:pPr>
        <w:pStyle w:val="Para"/>
      </w:pPr>
    </w:p>
    <w:p w14:paraId="05518019" w14:textId="3F4592B9" w:rsidR="00836CF0" w:rsidRDefault="00836CF0" w:rsidP="00836CF0">
      <w:pPr>
        <w:pStyle w:val="Para"/>
        <w:numPr>
          <w:ilvl w:val="0"/>
          <w:numId w:val="33"/>
        </w:numPr>
      </w:pPr>
      <w:r>
        <w:t xml:space="preserve">Utilize the power of machine learning to model the prediction </w:t>
      </w:r>
      <w:proofErr w:type="gramStart"/>
      <w:r>
        <w:t>algorithm</w:t>
      </w:r>
      <w:proofErr w:type="gramEnd"/>
    </w:p>
    <w:p w14:paraId="22ABFA0D" w14:textId="3F4592B9" w:rsidR="00836CF0" w:rsidRDefault="00836CF0" w:rsidP="00836CF0">
      <w:pPr>
        <w:pStyle w:val="Para"/>
        <w:numPr>
          <w:ilvl w:val="0"/>
          <w:numId w:val="33"/>
        </w:numPr>
      </w:pPr>
      <w:r>
        <w:t>Predict room occupancy based on data obtained from an internet of things array of sensor nodes.</w:t>
      </w:r>
    </w:p>
    <w:p w14:paraId="0CF7A8DF" w14:textId="3F4592B9" w:rsidR="00836CF0" w:rsidRDefault="00836CF0" w:rsidP="00836CF0">
      <w:pPr>
        <w:pStyle w:val="Para"/>
        <w:numPr>
          <w:ilvl w:val="0"/>
          <w:numId w:val="33"/>
        </w:numPr>
      </w:pPr>
      <w:r>
        <w:t>Demonstrate the working algorithm in python for room occupancy prediction.</w:t>
      </w:r>
    </w:p>
    <w:p w14:paraId="2F14AF00" w14:textId="77777777" w:rsidR="00836CF0" w:rsidRDefault="00836CF0" w:rsidP="00C519AA">
      <w:pPr>
        <w:pStyle w:val="Para"/>
      </w:pPr>
    </w:p>
    <w:p w14:paraId="444B248F" w14:textId="5A5D7CFF" w:rsidR="00C954B4" w:rsidRPr="00C05548" w:rsidRDefault="00B00716" w:rsidP="00C519AA">
      <w:pPr>
        <w:pStyle w:val="Para"/>
      </w:pPr>
      <w:r w:rsidRPr="00C05548">
        <w:t xml:space="preserve">In </w:t>
      </w:r>
      <w:r w:rsidR="002236EF" w:rsidRPr="00C05548">
        <w:t>this section</w:t>
      </w:r>
      <w:r w:rsidR="003C2D55" w:rsidRPr="00C05548">
        <w:t xml:space="preserve"> </w:t>
      </w:r>
      <w:r w:rsidR="00C954B4" w:rsidRPr="00C05548">
        <w:t>we will follow the routines and algorithms in the original paper to process the data and generate models. </w:t>
      </w:r>
    </w:p>
    <w:p w14:paraId="223D296D" w14:textId="5A5D7CFF" w:rsidR="007CFA0D" w:rsidRDefault="007CFA0D" w:rsidP="007CFA0D">
      <w:pPr>
        <w:pStyle w:val="Para"/>
      </w:pPr>
    </w:p>
    <w:p w14:paraId="42BBBCBD" w14:textId="60FCF157" w:rsidR="007CFA0D" w:rsidRDefault="124C9A6C" w:rsidP="007CFA0D">
      <w:pPr>
        <w:pStyle w:val="Para"/>
      </w:pPr>
      <w:r>
        <w:t xml:space="preserve">*Before we changed from an intrusive data set into a non-intrusive dataset, this is the procedure we followed as first time machine learning </w:t>
      </w:r>
      <w:r w:rsidR="1C91A4B8">
        <w:t>professionals</w:t>
      </w:r>
      <w:r w:rsidR="0BE57844">
        <w:t>,</w:t>
      </w:r>
    </w:p>
    <w:p w14:paraId="1E794912" w14:textId="6B6E3997" w:rsidR="0BE57844" w:rsidRDefault="0BE57844" w:rsidP="0BE57844">
      <w:pPr>
        <w:pStyle w:val="Para"/>
      </w:pPr>
    </w:p>
    <w:p w14:paraId="46162215" w14:textId="77777777" w:rsidR="002B7841" w:rsidRDefault="002B7841" w:rsidP="0BE57844">
      <w:pPr>
        <w:pStyle w:val="Para"/>
        <w:rPr>
          <w:b/>
        </w:rPr>
      </w:pPr>
    </w:p>
    <w:p w14:paraId="0BFB4581" w14:textId="77777777" w:rsidR="002B7841" w:rsidRDefault="002B7841" w:rsidP="0BE57844">
      <w:pPr>
        <w:pStyle w:val="Para"/>
        <w:rPr>
          <w:b/>
        </w:rPr>
      </w:pPr>
    </w:p>
    <w:p w14:paraId="1A46E5E1" w14:textId="77777777" w:rsidR="002B7841" w:rsidRDefault="002B7841" w:rsidP="0BE57844">
      <w:pPr>
        <w:pStyle w:val="Para"/>
        <w:rPr>
          <w:b/>
        </w:rPr>
      </w:pPr>
    </w:p>
    <w:p w14:paraId="318CCBA9" w14:textId="3F54196E" w:rsidR="0BE57844" w:rsidRDefault="624ECDAC" w:rsidP="0BE57844">
      <w:pPr>
        <w:pStyle w:val="Para"/>
        <w:rPr>
          <w:b/>
        </w:rPr>
      </w:pPr>
      <w:r w:rsidRPr="7CBF9173">
        <w:rPr>
          <w:b/>
        </w:rPr>
        <w:lastRenderedPageBreak/>
        <w:t xml:space="preserve">First Attempt </w:t>
      </w:r>
      <w:r w:rsidR="716C29FE" w:rsidRPr="7CBF9173">
        <w:rPr>
          <w:b/>
        </w:rPr>
        <w:t>Procedure</w:t>
      </w:r>
    </w:p>
    <w:p w14:paraId="0F373619" w14:textId="319CFB44" w:rsidR="716C29FE" w:rsidRDefault="716C29FE" w:rsidP="716C29FE">
      <w:pPr>
        <w:pStyle w:val="Para"/>
      </w:pPr>
    </w:p>
    <w:p w14:paraId="17F46579" w14:textId="4D32C5AF" w:rsidR="716C29FE" w:rsidRDefault="716C29FE">
      <w:pPr>
        <w:rPr>
          <w:rFonts w:eastAsia="Linux Libertine" w:cs="Linux Libertine"/>
          <w:szCs w:val="18"/>
        </w:rPr>
      </w:pPr>
      <w:r w:rsidRPr="7CBF9173">
        <w:rPr>
          <w:rFonts w:eastAsia="Linux Libertine" w:cs="Linux Libertine"/>
        </w:rPr>
        <w:t xml:space="preserve">The data set obtained from machine learning contained information on four variable parameters. Four parameters </w:t>
      </w:r>
      <w:proofErr w:type="gramStart"/>
      <w:r w:rsidRPr="7CBF9173">
        <w:rPr>
          <w:rFonts w:eastAsia="Linux Libertine" w:cs="Linux Libertine"/>
        </w:rPr>
        <w:t>were measured</w:t>
      </w:r>
      <w:proofErr w:type="gramEnd"/>
      <w:r w:rsidRPr="7CBF9173">
        <w:rPr>
          <w:rFonts w:eastAsia="Linux Libertine" w:cs="Linux Libertine"/>
        </w:rPr>
        <w:t xml:space="preserve"> using sensors on internet of things network and stored as comma-separated values in excel format. The data obtained included a specific sensor id that </w:t>
      </w:r>
      <w:proofErr w:type="gramStart"/>
      <w:r w:rsidRPr="7CBF9173">
        <w:rPr>
          <w:rFonts w:eastAsia="Linux Libertine" w:cs="Linux Libertine"/>
        </w:rPr>
        <w:t>was labeled</w:t>
      </w:r>
      <w:proofErr w:type="gramEnd"/>
      <w:r w:rsidRPr="7CBF9173">
        <w:rPr>
          <w:rFonts w:eastAsia="Linux Libertine" w:cs="Linux Libertine"/>
        </w:rPr>
        <w:t xml:space="preserve"> based on their location in the network configuration for individual room occupancy. The parameters in the data included passive infrared sensor data, temperature data, lighting data, CO2 </w:t>
      </w:r>
      <w:proofErr w:type="gramStart"/>
      <w:r w:rsidRPr="7CBF9173">
        <w:rPr>
          <w:rFonts w:eastAsia="Linux Libertine" w:cs="Linux Libertine"/>
        </w:rPr>
        <w:t>data</w:t>
      </w:r>
      <w:proofErr w:type="gramEnd"/>
      <w:r w:rsidRPr="7CBF9173">
        <w:rPr>
          <w:rFonts w:eastAsia="Linux Libertine" w:cs="Linux Libertine"/>
        </w:rPr>
        <w:t xml:space="preserve"> and humidity data (Hong et. al). Each data point had a specific sensor id for each point at which the data </w:t>
      </w:r>
      <w:proofErr w:type="gramStart"/>
      <w:r w:rsidRPr="7CBF9173">
        <w:rPr>
          <w:rFonts w:eastAsia="Linux Libertine" w:cs="Linux Libertine"/>
        </w:rPr>
        <w:t>was measured</w:t>
      </w:r>
      <w:proofErr w:type="gramEnd"/>
      <w:r w:rsidRPr="7CBF9173">
        <w:rPr>
          <w:rFonts w:eastAsia="Linux Libertine" w:cs="Linux Libertine"/>
        </w:rPr>
        <w:t xml:space="preserve">. Using python pandas, the data </w:t>
      </w:r>
      <w:proofErr w:type="gramStart"/>
      <w:r w:rsidRPr="7CBF9173">
        <w:rPr>
          <w:rFonts w:eastAsia="Linux Libertine" w:cs="Linux Libertine"/>
        </w:rPr>
        <w:t>was imported</w:t>
      </w:r>
      <w:proofErr w:type="gramEnd"/>
      <w:r w:rsidRPr="7CBF9173">
        <w:rPr>
          <w:rFonts w:eastAsia="Linux Libertine" w:cs="Linux Libertine"/>
        </w:rPr>
        <w:t xml:space="preserve"> from the comma-separated value files and sorted into </w:t>
      </w:r>
      <w:proofErr w:type="gramStart"/>
      <w:r w:rsidRPr="7CBF9173">
        <w:rPr>
          <w:rFonts w:eastAsia="Linux Libertine" w:cs="Linux Libertine"/>
        </w:rPr>
        <w:t>pandas</w:t>
      </w:r>
      <w:proofErr w:type="gramEnd"/>
      <w:r w:rsidRPr="7CBF9173">
        <w:rPr>
          <w:rFonts w:eastAsia="Linux Libertine" w:cs="Linux Libertine"/>
        </w:rPr>
        <w:t xml:space="preserve"> data frame based on the sensor id. </w:t>
      </w:r>
    </w:p>
    <w:p w14:paraId="04769AAC" w14:textId="5D42DD72" w:rsidR="716C29FE" w:rsidRDefault="716C29FE">
      <w:pPr>
        <w:rPr>
          <w:rFonts w:eastAsia="Linux Libertine" w:cs="Linux Libertine"/>
          <w:szCs w:val="18"/>
        </w:rPr>
      </w:pPr>
      <w:proofErr w:type="gramStart"/>
      <w:r w:rsidRPr="7CBF9173">
        <w:rPr>
          <w:rFonts w:eastAsia="Linux Libertine" w:cs="Linux Libertine"/>
        </w:rPr>
        <w:t>In order to</w:t>
      </w:r>
      <w:proofErr w:type="gramEnd"/>
      <w:r w:rsidRPr="7CBF9173">
        <w:rPr>
          <w:rFonts w:eastAsia="Linux Libertine" w:cs="Linux Libertine"/>
        </w:rPr>
        <w:t xml:space="preserve"> begin programming the data set, the various libraries </w:t>
      </w:r>
      <w:proofErr w:type="gramStart"/>
      <w:r w:rsidRPr="7CBF9173">
        <w:rPr>
          <w:rFonts w:eastAsia="Linux Libertine" w:cs="Linux Libertine"/>
        </w:rPr>
        <w:t>were first imported</w:t>
      </w:r>
      <w:proofErr w:type="gramEnd"/>
      <w:r w:rsidRPr="7CBF9173">
        <w:rPr>
          <w:rFonts w:eastAsia="Linux Libertine" w:cs="Linux Libertine"/>
        </w:rPr>
        <w:t xml:space="preserve"> into </w:t>
      </w:r>
      <w:proofErr w:type="spellStart"/>
      <w:r w:rsidRPr="7CBF9173">
        <w:rPr>
          <w:rFonts w:eastAsia="Linux Libertine" w:cs="Linux Libertine"/>
        </w:rPr>
        <w:t>Jupyter</w:t>
      </w:r>
      <w:proofErr w:type="spellEnd"/>
      <w:r w:rsidRPr="7CBF9173">
        <w:rPr>
          <w:rFonts w:eastAsia="Linux Libertine" w:cs="Linux Libertine"/>
        </w:rPr>
        <w:t xml:space="preserve"> notebooks as the programming interface. These libraries included </w:t>
      </w:r>
      <w:proofErr w:type="spellStart"/>
      <w:r w:rsidRPr="7CBF9173">
        <w:rPr>
          <w:rFonts w:eastAsia="Linux Libertine" w:cs="Linux Libertine"/>
        </w:rPr>
        <w:t>numpy</w:t>
      </w:r>
      <w:proofErr w:type="spellEnd"/>
      <w:r w:rsidRPr="7CBF9173">
        <w:rPr>
          <w:rFonts w:eastAsia="Linux Libertine" w:cs="Linux Libertine"/>
        </w:rPr>
        <w:t xml:space="preserve"> for scientific data processing, pandas used for handling data variables, matplotlib used for plotting graphics including scatter plots and line graphs. The data </w:t>
      </w:r>
      <w:proofErr w:type="gramStart"/>
      <w:r w:rsidRPr="7CBF9173">
        <w:rPr>
          <w:rFonts w:eastAsia="Linux Libertine" w:cs="Linux Libertine"/>
        </w:rPr>
        <w:t>was then combined</w:t>
      </w:r>
      <w:proofErr w:type="gramEnd"/>
      <w:r w:rsidRPr="7CBF9173">
        <w:rPr>
          <w:rFonts w:eastAsia="Linux Libertine" w:cs="Linux Libertine"/>
        </w:rPr>
        <w:t xml:space="preserve"> into a single CSV file from all the sensor data such that each sensor node Id and its attribute data points for each of the measured element </w:t>
      </w:r>
      <w:proofErr w:type="gramStart"/>
      <w:r w:rsidRPr="7CBF9173">
        <w:rPr>
          <w:rFonts w:eastAsia="Linux Libertine" w:cs="Linux Libertine"/>
        </w:rPr>
        <w:t>was recorded</w:t>
      </w:r>
      <w:proofErr w:type="gramEnd"/>
      <w:r w:rsidRPr="7CBF9173">
        <w:rPr>
          <w:rFonts w:eastAsia="Linux Libertine" w:cs="Linux Libertine"/>
        </w:rPr>
        <w:t xml:space="preserve"> against each sensor id. The data </w:t>
      </w:r>
      <w:proofErr w:type="gramStart"/>
      <w:r w:rsidRPr="7CBF9173">
        <w:rPr>
          <w:rFonts w:eastAsia="Linux Libertine" w:cs="Linux Libertine"/>
        </w:rPr>
        <w:t>was then read</w:t>
      </w:r>
      <w:proofErr w:type="gramEnd"/>
      <w:r w:rsidRPr="7CBF9173">
        <w:rPr>
          <w:rFonts w:eastAsia="Linux Libertine" w:cs="Linux Libertine"/>
        </w:rPr>
        <w:t xml:space="preserve"> from the CSV data files into panda’s data frame and converged into one single panda's data frame. However, due to memory </w:t>
      </w:r>
      <w:proofErr w:type="gramStart"/>
      <w:r w:rsidRPr="7CBF9173">
        <w:rPr>
          <w:rFonts w:eastAsia="Linux Libertine" w:cs="Linux Libertine"/>
        </w:rPr>
        <w:t>errors on combined</w:t>
      </w:r>
      <w:proofErr w:type="gramEnd"/>
      <w:r w:rsidRPr="7CBF9173">
        <w:rPr>
          <w:rFonts w:eastAsia="Linux Libertine" w:cs="Linux Libertine"/>
        </w:rPr>
        <w:t xml:space="preserve"> each of the single files, one folder </w:t>
      </w:r>
      <w:proofErr w:type="gramStart"/>
      <w:r w:rsidRPr="7CBF9173">
        <w:rPr>
          <w:rFonts w:eastAsia="Linux Libertine" w:cs="Linux Libertine"/>
        </w:rPr>
        <w:t>was used</w:t>
      </w:r>
      <w:proofErr w:type="gramEnd"/>
      <w:r w:rsidRPr="7CBF9173">
        <w:rPr>
          <w:rFonts w:eastAsia="Linux Libertine" w:cs="Linux Libertine"/>
        </w:rPr>
        <w:t xml:space="preserve"> as a sample to demonstrate the model as working. For a full analysis, a larger memory computing environment would </w:t>
      </w:r>
      <w:proofErr w:type="gramStart"/>
      <w:r w:rsidRPr="7CBF9173">
        <w:rPr>
          <w:rFonts w:eastAsia="Linux Libertine" w:cs="Linux Libertine"/>
        </w:rPr>
        <w:t>be needed</w:t>
      </w:r>
      <w:proofErr w:type="gramEnd"/>
      <w:r w:rsidRPr="7CBF9173">
        <w:rPr>
          <w:rFonts w:eastAsia="Linux Libertine" w:cs="Linux Libertine"/>
        </w:rPr>
        <w:t xml:space="preserve"> to solve the large data problem. Additionally, another process involving a </w:t>
      </w:r>
      <w:proofErr w:type="gramStart"/>
      <w:r w:rsidRPr="7CBF9173">
        <w:rPr>
          <w:rFonts w:eastAsia="Linux Libertine" w:cs="Linux Libertine"/>
        </w:rPr>
        <w:t>step by step</w:t>
      </w:r>
      <w:proofErr w:type="gramEnd"/>
      <w:r w:rsidRPr="7CBF9173">
        <w:rPr>
          <w:rFonts w:eastAsia="Linux Libertine" w:cs="Linux Libertine"/>
        </w:rPr>
        <w:t xml:space="preserve"> incremental training method would have to </w:t>
      </w:r>
      <w:proofErr w:type="gramStart"/>
      <w:r w:rsidRPr="7CBF9173">
        <w:rPr>
          <w:rFonts w:eastAsia="Linux Libertine" w:cs="Linux Libertine"/>
        </w:rPr>
        <w:t>be followed</w:t>
      </w:r>
      <w:proofErr w:type="gramEnd"/>
      <w:r w:rsidRPr="7CBF9173">
        <w:rPr>
          <w:rFonts w:eastAsia="Linux Libertine" w:cs="Linux Libertine"/>
        </w:rPr>
        <w:t xml:space="preserve"> to successfully use the data for training and prediction when the memory resources of the computing device </w:t>
      </w:r>
      <w:proofErr w:type="gramStart"/>
      <w:r w:rsidRPr="7CBF9173">
        <w:rPr>
          <w:rFonts w:eastAsia="Linux Libertine" w:cs="Linux Libertine"/>
        </w:rPr>
        <w:t>are limited</w:t>
      </w:r>
      <w:proofErr w:type="gramEnd"/>
      <w:r w:rsidRPr="7CBF9173">
        <w:rPr>
          <w:rFonts w:eastAsia="Linux Libertine" w:cs="Linux Libertine"/>
        </w:rPr>
        <w:t xml:space="preserve">. Each of the CSV files </w:t>
      </w:r>
      <w:proofErr w:type="gramStart"/>
      <w:r w:rsidRPr="7CBF9173">
        <w:rPr>
          <w:rFonts w:eastAsia="Linux Libertine" w:cs="Linux Libertine"/>
        </w:rPr>
        <w:t>was then merged</w:t>
      </w:r>
      <w:proofErr w:type="gramEnd"/>
      <w:r w:rsidRPr="7CBF9173">
        <w:rPr>
          <w:rFonts w:eastAsia="Linux Libertine" w:cs="Linux Libertine"/>
        </w:rPr>
        <w:t xml:space="preserve"> into one panda's data frame for ease of manipulation. From the code ten of the combined data samples </w:t>
      </w:r>
      <w:proofErr w:type="gramStart"/>
      <w:r w:rsidRPr="7CBF9173">
        <w:rPr>
          <w:rFonts w:eastAsia="Linux Libertine" w:cs="Linux Libertine"/>
        </w:rPr>
        <w:t>are printed</w:t>
      </w:r>
      <w:proofErr w:type="gramEnd"/>
      <w:r w:rsidRPr="7CBF9173">
        <w:rPr>
          <w:rFonts w:eastAsia="Linux Libertine" w:cs="Linux Libertine"/>
        </w:rPr>
        <w:t xml:space="preserve"> to show the nature of the data as depicted in figure 1 below. The data shows the sensor id for each sensor node classified by location, then the elements measured by the sensor node. In this case temperature, CO</w:t>
      </w:r>
      <w:r w:rsidRPr="7CBF9173">
        <w:rPr>
          <w:rFonts w:eastAsia="Linux Libertine" w:cs="Linux Libertine"/>
          <w:vertAlign w:val="subscript"/>
        </w:rPr>
        <w:t>2</w:t>
      </w:r>
      <w:r w:rsidRPr="7CBF9173">
        <w:rPr>
          <w:rFonts w:eastAsia="Linux Libertine" w:cs="Linux Libertine"/>
        </w:rPr>
        <w:t xml:space="preserve">, humidity, </w:t>
      </w:r>
      <w:proofErr w:type="gramStart"/>
      <w:r w:rsidRPr="7CBF9173">
        <w:rPr>
          <w:rFonts w:eastAsia="Linux Libertine" w:cs="Linux Libertine"/>
        </w:rPr>
        <w:t>light</w:t>
      </w:r>
      <w:proofErr w:type="gramEnd"/>
      <w:r w:rsidRPr="7CBF9173">
        <w:rPr>
          <w:rFonts w:eastAsia="Linux Libertine" w:cs="Linux Libertine"/>
        </w:rPr>
        <w:t xml:space="preserve"> and passive infrared data for one sensor node id.</w:t>
      </w:r>
    </w:p>
    <w:p w14:paraId="75EA6804" w14:textId="7C32575C" w:rsidR="7DDFC766" w:rsidRDefault="7DDFC766">
      <w:pPr>
        <w:rPr>
          <w:rFonts w:eastAsia="Linux Libertine" w:cs="Linux Libertine"/>
        </w:rPr>
      </w:pPr>
      <w:r w:rsidRPr="2E3519BC">
        <w:rPr>
          <w:rFonts w:eastAsia="Linux Libertine" w:cs="Linux Libertine"/>
        </w:rPr>
        <w:t xml:space="preserve">The data frame </w:t>
      </w:r>
      <w:proofErr w:type="gramStart"/>
      <w:r w:rsidRPr="2E3519BC">
        <w:rPr>
          <w:rFonts w:eastAsia="Linux Libertine" w:cs="Linux Libertine"/>
        </w:rPr>
        <w:t>was then classified</w:t>
      </w:r>
      <w:proofErr w:type="gramEnd"/>
      <w:r w:rsidRPr="2E3519BC">
        <w:rPr>
          <w:rFonts w:eastAsia="Linux Libertine" w:cs="Linux Libertine"/>
        </w:rPr>
        <w:t xml:space="preserve"> as labels and features </w:t>
      </w:r>
      <w:proofErr w:type="gramStart"/>
      <w:r w:rsidRPr="2E3519BC">
        <w:rPr>
          <w:rFonts w:eastAsia="Linux Libertine" w:cs="Linux Libertine"/>
        </w:rPr>
        <w:t>so as to</w:t>
      </w:r>
      <w:proofErr w:type="gramEnd"/>
      <w:r w:rsidRPr="2E3519BC">
        <w:rPr>
          <w:rFonts w:eastAsia="Linux Libertine" w:cs="Linux Libertine"/>
        </w:rPr>
        <w:t xml:space="preserve"> split it into testing and training data. The PIR sensor information </w:t>
      </w:r>
      <w:proofErr w:type="gramStart"/>
      <w:r w:rsidRPr="2E3519BC">
        <w:rPr>
          <w:rFonts w:eastAsia="Linux Libertine" w:cs="Linux Libertine"/>
        </w:rPr>
        <w:t>was used</w:t>
      </w:r>
      <w:proofErr w:type="gramEnd"/>
      <w:r w:rsidRPr="2E3519BC">
        <w:rPr>
          <w:rFonts w:eastAsia="Linux Libertine" w:cs="Linux Libertine"/>
        </w:rPr>
        <w:t xml:space="preserve"> as the label for occupancy whereas temperature, humidity, </w:t>
      </w:r>
      <w:proofErr w:type="gramStart"/>
      <w:r w:rsidRPr="2E3519BC">
        <w:rPr>
          <w:rFonts w:eastAsia="Linux Libertine" w:cs="Linux Libertine"/>
        </w:rPr>
        <w:t>light</w:t>
      </w:r>
      <w:proofErr w:type="gramEnd"/>
      <w:r w:rsidRPr="2E3519BC">
        <w:rPr>
          <w:rFonts w:eastAsia="Linux Libertine" w:cs="Linux Libertine"/>
        </w:rPr>
        <w:t xml:space="preserve"> and CO</w:t>
      </w:r>
      <w:r w:rsidRPr="2E3519BC">
        <w:rPr>
          <w:rFonts w:eastAsia="Linux Libertine" w:cs="Linux Libertine"/>
          <w:vertAlign w:val="subscript"/>
        </w:rPr>
        <w:t>2</w:t>
      </w:r>
      <w:r w:rsidRPr="2E3519BC">
        <w:rPr>
          <w:rFonts w:eastAsia="Linux Libertine" w:cs="Linux Libertine"/>
        </w:rPr>
        <w:t xml:space="preserve"> were the features of the data. Classifying data into features allows us to use the features as defining characteristics that correspond to a specific label, in this case, the PIR sensor. For instance, an increase in CO2 and temperature are features that denote </w:t>
      </w:r>
      <w:proofErr w:type="gramStart"/>
      <w:r w:rsidRPr="2E3519BC">
        <w:rPr>
          <w:rFonts w:eastAsia="Linux Libertine" w:cs="Linux Libertine"/>
        </w:rPr>
        <w:t>occupancy</w:t>
      </w:r>
      <w:proofErr w:type="gramEnd"/>
      <w:r w:rsidRPr="2E3519BC">
        <w:rPr>
          <w:rFonts w:eastAsia="Linux Libertine" w:cs="Linux Libertine"/>
        </w:rPr>
        <w:t xml:space="preserve"> hence the likelihood of the PIR sensor reading a positive occupancy level</w:t>
      </w:r>
      <w:proofErr w:type="gramStart"/>
      <w:r w:rsidRPr="2E3519BC">
        <w:rPr>
          <w:rFonts w:eastAsia="Linux Libertine" w:cs="Linux Libertine"/>
        </w:rPr>
        <w:t xml:space="preserve">.  </w:t>
      </w:r>
      <w:proofErr w:type="gramEnd"/>
      <w:r w:rsidRPr="2E3519BC">
        <w:rPr>
          <w:rFonts w:eastAsia="Linux Libertine" w:cs="Linux Libertine"/>
        </w:rPr>
        <w:t xml:space="preserve">The data </w:t>
      </w:r>
      <w:proofErr w:type="gramStart"/>
      <w:r w:rsidRPr="2E3519BC">
        <w:rPr>
          <w:rFonts w:eastAsia="Linux Libertine" w:cs="Linux Libertine"/>
        </w:rPr>
        <w:t>was plotted</w:t>
      </w:r>
      <w:proofErr w:type="gramEnd"/>
      <w:r w:rsidRPr="2E3519BC">
        <w:rPr>
          <w:rFonts w:eastAsia="Linux Libertine" w:cs="Linux Libertine"/>
        </w:rPr>
        <w:t xml:space="preserve"> using blobs to show the distribution of the features as shown in the graph below. Blob plots </w:t>
      </w:r>
      <w:proofErr w:type="gramStart"/>
      <w:r w:rsidRPr="2E3519BC">
        <w:rPr>
          <w:rFonts w:eastAsia="Linux Libertine" w:cs="Linux Libertine"/>
        </w:rPr>
        <w:t>are used</w:t>
      </w:r>
      <w:proofErr w:type="gramEnd"/>
      <w:r w:rsidRPr="2E3519BC">
        <w:rPr>
          <w:rFonts w:eastAsia="Linux Libertine" w:cs="Linux Libertine"/>
        </w:rPr>
        <w:t xml:space="preserve"> due to their effective visualization of data as two</w:t>
      </w:r>
      <w:r w:rsidR="5B435CBC" w:rsidRPr="2E3519BC">
        <w:rPr>
          <w:rFonts w:eastAsia="Linux Libertine" w:cs="Linux Libertine"/>
        </w:rPr>
        <w:t>-</w:t>
      </w:r>
      <w:r w:rsidRPr="2E3519BC">
        <w:rPr>
          <w:rFonts w:eastAsia="Linux Libertine" w:cs="Linux Libertine"/>
        </w:rPr>
        <w:t xml:space="preserve">dimensional scatter plots. Circles </w:t>
      </w:r>
      <w:proofErr w:type="gramStart"/>
      <w:r w:rsidRPr="2E3519BC">
        <w:rPr>
          <w:rFonts w:eastAsia="Linux Libertine" w:cs="Linux Libertine"/>
        </w:rPr>
        <w:t>are used</w:t>
      </w:r>
      <w:proofErr w:type="gramEnd"/>
      <w:r w:rsidRPr="2E3519BC">
        <w:rPr>
          <w:rFonts w:eastAsia="Linux Libertine" w:cs="Linux Libertine"/>
        </w:rPr>
        <w:t xml:space="preserve"> with blob plots to represent sequences in the data. The diameters of the circles are proportional to the sequence lengths.</w:t>
      </w:r>
    </w:p>
    <w:p w14:paraId="3BF4A742" w14:textId="177EDEF9" w:rsidR="3CE6FFCD" w:rsidRDefault="3CE6FFCD" w:rsidP="3CE6FFCD">
      <w:r>
        <w:rPr>
          <w:noProof/>
        </w:rPr>
        <w:drawing>
          <wp:inline distT="0" distB="0" distL="0" distR="0" wp14:anchorId="365BBEA6" wp14:editId="31D841DF">
            <wp:extent cx="2713939" cy="2661748"/>
            <wp:effectExtent l="0" t="0" r="0" b="5715"/>
            <wp:docPr id="565532973" name="Picture 56553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719581" cy="2667282"/>
                    </a:xfrm>
                    <a:prstGeom prst="rect">
                      <a:avLst/>
                    </a:prstGeom>
                  </pic:spPr>
                </pic:pic>
              </a:graphicData>
            </a:graphic>
          </wp:inline>
        </w:drawing>
      </w:r>
    </w:p>
    <w:p w14:paraId="4837F193" w14:textId="634884C5" w:rsidR="3CE6FFCD" w:rsidRDefault="3CE6FFCD" w:rsidP="3CE6FFCD"/>
    <w:p w14:paraId="63DD474F" w14:textId="4F6B90C3" w:rsidR="7E4EE83D" w:rsidRDefault="7E4EE83D" w:rsidP="7E4EE83D">
      <w:pPr>
        <w:rPr>
          <w:rFonts w:eastAsia="Linux Libertine" w:cs="Linux Libertine"/>
          <w:i/>
          <w:szCs w:val="18"/>
        </w:rPr>
      </w:pPr>
      <w:r w:rsidRPr="0CC4627D">
        <w:rPr>
          <w:rFonts w:eastAsia="Linux Libertine" w:cs="Linux Libertine"/>
          <w:i/>
          <w:szCs w:val="18"/>
        </w:rPr>
        <w:t xml:space="preserve">Figure 2: Feature distribution using </w:t>
      </w:r>
      <w:proofErr w:type="gramStart"/>
      <w:r w:rsidRPr="0CC4627D">
        <w:rPr>
          <w:rFonts w:eastAsia="Linux Libertine" w:cs="Linux Libertine"/>
          <w:i/>
          <w:szCs w:val="18"/>
        </w:rPr>
        <w:t>blobs</w:t>
      </w:r>
      <w:proofErr w:type="gramEnd"/>
    </w:p>
    <w:p w14:paraId="2F3ECB74" w14:textId="0C46C587" w:rsidR="73A2DA18" w:rsidRDefault="73A2DA18" w:rsidP="73A2DA18">
      <w:pPr>
        <w:rPr>
          <w:rFonts w:eastAsia="Linux Libertine" w:cs="Linux Libertine"/>
          <w:i/>
          <w:iCs/>
          <w:szCs w:val="18"/>
        </w:rPr>
      </w:pPr>
    </w:p>
    <w:p w14:paraId="26927F9B" w14:textId="15437260" w:rsidR="7C95F20D" w:rsidRDefault="7C95F20D">
      <w:pPr>
        <w:rPr>
          <w:rFonts w:eastAsia="Linux Libertine" w:cs="Linux Libertine"/>
          <w:szCs w:val="18"/>
        </w:rPr>
      </w:pPr>
      <w:r w:rsidRPr="0CC96C1A">
        <w:rPr>
          <w:rFonts w:eastAsia="Linux Libertine" w:cs="Linux Libertine"/>
          <w:szCs w:val="18"/>
        </w:rPr>
        <w:t xml:space="preserve">Using a decision tree classifier, plots below </w:t>
      </w:r>
      <w:proofErr w:type="gramStart"/>
      <w:r w:rsidRPr="0CC96C1A">
        <w:rPr>
          <w:rFonts w:eastAsia="Linux Libertine" w:cs="Linux Libertine"/>
          <w:szCs w:val="18"/>
        </w:rPr>
        <w:t>were drawn</w:t>
      </w:r>
      <w:proofErr w:type="gramEnd"/>
      <w:r w:rsidRPr="0CC96C1A">
        <w:rPr>
          <w:rFonts w:eastAsia="Linux Libertine" w:cs="Linux Libertine"/>
          <w:szCs w:val="18"/>
        </w:rPr>
        <w:t xml:space="preserve"> to show the data distribution fitting of the features used. All the training points </w:t>
      </w:r>
      <w:proofErr w:type="gramStart"/>
      <w:r w:rsidRPr="0CC96C1A">
        <w:rPr>
          <w:rFonts w:eastAsia="Linux Libertine" w:cs="Linux Libertine"/>
          <w:szCs w:val="18"/>
        </w:rPr>
        <w:t>were plotted</w:t>
      </w:r>
      <w:proofErr w:type="gramEnd"/>
      <w:r w:rsidRPr="0CC96C1A">
        <w:rPr>
          <w:rFonts w:eastAsia="Linux Libertine" w:cs="Linux Libertine"/>
          <w:szCs w:val="18"/>
        </w:rPr>
        <w:t xml:space="preserve"> to show the fitting of the data.</w:t>
      </w:r>
    </w:p>
    <w:p w14:paraId="5BF36C10" w14:textId="30024A1E" w:rsidR="73A2DA18" w:rsidRDefault="73A2DA18" w:rsidP="73A2DA18">
      <w:pPr>
        <w:rPr>
          <w:rFonts w:eastAsia="Linux Libertine" w:cs="Linux Libertine"/>
          <w:i/>
          <w:iCs/>
          <w:szCs w:val="18"/>
        </w:rPr>
      </w:pPr>
    </w:p>
    <w:p w14:paraId="66A8BB5F" w14:textId="6375BBC0" w:rsidR="7CBF9173" w:rsidRDefault="32EBE240" w:rsidP="7CBF9173">
      <w:r>
        <w:rPr>
          <w:noProof/>
        </w:rPr>
        <w:drawing>
          <wp:inline distT="0" distB="0" distL="0" distR="0" wp14:anchorId="2294AEB0" wp14:editId="1762E1D0">
            <wp:extent cx="2684679" cy="2710660"/>
            <wp:effectExtent l="0" t="0" r="1905" b="0"/>
            <wp:docPr id="870084271" name="Picture 87008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689055" cy="2715078"/>
                    </a:xfrm>
                    <a:prstGeom prst="rect">
                      <a:avLst/>
                    </a:prstGeom>
                  </pic:spPr>
                </pic:pic>
              </a:graphicData>
            </a:graphic>
          </wp:inline>
        </w:drawing>
      </w:r>
    </w:p>
    <w:p w14:paraId="29BB79F3" w14:textId="6CE57934" w:rsidR="7CBF9173" w:rsidRDefault="7CBF9173" w:rsidP="7CBF9173">
      <w:pPr>
        <w:rPr>
          <w:rFonts w:eastAsia="Linux Libertine" w:cs="Linux Libertine"/>
        </w:rPr>
      </w:pPr>
    </w:p>
    <w:p w14:paraId="132F593D" w14:textId="262312D2" w:rsidR="289A458E" w:rsidRDefault="289A458E">
      <w:pPr>
        <w:rPr>
          <w:rFonts w:eastAsia="Linux Libertine" w:cs="Linux Libertine"/>
          <w:i/>
          <w:color w:val="44546A"/>
          <w:szCs w:val="18"/>
        </w:rPr>
      </w:pPr>
      <w:r w:rsidRPr="61DAE778">
        <w:rPr>
          <w:rFonts w:eastAsia="Linux Libertine" w:cs="Linux Libertine"/>
          <w:i/>
          <w:color w:val="44546A"/>
          <w:szCs w:val="18"/>
        </w:rPr>
        <w:t xml:space="preserve">Figure 3: All training sets showing the data distribution fitting </w:t>
      </w:r>
      <w:proofErr w:type="gramStart"/>
      <w:r w:rsidRPr="61DAE778">
        <w:rPr>
          <w:rFonts w:eastAsia="Linux Libertine" w:cs="Linux Libertine"/>
          <w:i/>
          <w:color w:val="44546A"/>
          <w:szCs w:val="18"/>
        </w:rPr>
        <w:t>points</w:t>
      </w:r>
      <w:proofErr w:type="gramEnd"/>
    </w:p>
    <w:p w14:paraId="09BFB0CA" w14:textId="04EF5291" w:rsidR="43CBBAC0" w:rsidRDefault="43CBBAC0" w:rsidP="43CBBAC0">
      <w:pPr>
        <w:rPr>
          <w:rFonts w:eastAsia="Linux Libertine" w:cs="Linux Libertine"/>
        </w:rPr>
      </w:pPr>
    </w:p>
    <w:p w14:paraId="42115B09" w14:textId="5BFE8E92" w:rsidR="3EC89488" w:rsidRDefault="3EC89488">
      <w:pPr>
        <w:rPr>
          <w:rFonts w:eastAsia="Linux Libertine" w:cs="Linux Libertine"/>
          <w:szCs w:val="18"/>
        </w:rPr>
      </w:pPr>
      <w:r w:rsidRPr="6A19C26B">
        <w:rPr>
          <w:rFonts w:eastAsia="Linux Libertine" w:cs="Linux Libertine"/>
          <w:szCs w:val="18"/>
        </w:rPr>
        <w:t>With the data split into its constituent labels and features and characterized successfully, the random forest classifier was then trained on the training set and predictions made on the test set which was a percentage of the whole data that is 0.33 of the data as the training set and the rest the prediction set using a Gaussian classifier.</w:t>
      </w:r>
    </w:p>
    <w:p w14:paraId="1F479AE9" w14:textId="5F8A64CF" w:rsidR="3EC89488" w:rsidRDefault="002B7841">
      <w:pPr>
        <w:rPr>
          <w:rFonts w:eastAsia="Linux Libertine" w:cs="Linux Libertine"/>
        </w:rPr>
      </w:pPr>
      <w:r>
        <w:rPr>
          <w:noProof/>
        </w:rPr>
        <w:lastRenderedPageBreak/>
        <mc:AlternateContent>
          <mc:Choice Requires="wps">
            <w:drawing>
              <wp:anchor distT="45720" distB="45720" distL="114300" distR="114300" simplePos="0" relativeHeight="251591168" behindDoc="0" locked="0" layoutInCell="1" allowOverlap="1" wp14:anchorId="0A345BDE" wp14:editId="3296B596">
                <wp:simplePos x="0" y="0"/>
                <wp:positionH relativeFrom="column">
                  <wp:posOffset>337413</wp:posOffset>
                </wp:positionH>
                <wp:positionV relativeFrom="page">
                  <wp:posOffset>2478253</wp:posOffset>
                </wp:positionV>
                <wp:extent cx="5815330" cy="233680"/>
                <wp:effectExtent l="0" t="0" r="0" b="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5330" cy="233680"/>
                        </a:xfrm>
                        <a:prstGeom prst="rect">
                          <a:avLst/>
                        </a:prstGeom>
                        <a:solidFill>
                          <a:srgbClr val="FFFFFF"/>
                        </a:solidFill>
                        <a:ln w="9525">
                          <a:noFill/>
                          <a:miter lim="800000"/>
                          <a:headEnd/>
                          <a:tailEnd/>
                        </a:ln>
                      </wps:spPr>
                      <wps:txbx>
                        <w:txbxContent>
                          <w:p w14:paraId="36A3AF8D" w14:textId="494BD15A" w:rsidR="00D470BC" w:rsidRDefault="00D470BC">
                            <w:r>
                              <w:t xml:space="preserve">Figure 5 </w:t>
                            </w:r>
                            <w:r w:rsidR="00541420">
                              <w:t>Aggregate</w:t>
                            </w:r>
                            <w:r w:rsidR="00477134">
                              <w:t xml:space="preserve"> </w:t>
                            </w:r>
                            <w:r w:rsidR="00E53C11">
                              <w:t xml:space="preserve">damper position </w:t>
                            </w:r>
                            <w:r w:rsidR="00541420">
                              <w:t>(close percentage) over one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45BDE" id="_x0000_s1028" type="#_x0000_t202" style="position:absolute;left:0;text-align:left;margin-left:26.55pt;margin-top:195.15pt;width:457.9pt;height:18.4pt;z-index:25159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" stroked="f">
                <v:textbox>
                  <w:txbxContent>
                    <w:p w14:paraId="36A3AF8D" w14:textId="494BD15A" w:rsidR="00D470BC" w:rsidRDefault="00D470BC">
                      <w:r>
                        <w:t xml:space="preserve">Figure 5 </w:t>
                      </w:r>
                      <w:r w:rsidR="00541420">
                        <w:t>Aggregate</w:t>
                      </w:r>
                      <w:r w:rsidR="00477134">
                        <w:t xml:space="preserve"> </w:t>
                      </w:r>
                      <w:r w:rsidR="00E53C11">
                        <w:t xml:space="preserve">damper position </w:t>
                      </w:r>
                      <w:r w:rsidR="00541420">
                        <w:t>(close percentage) over one year</w:t>
                      </w:r>
                    </w:p>
                  </w:txbxContent>
                </v:textbox>
                <w10:wrap type="topAndBottom" anchory="page"/>
              </v:shape>
            </w:pict>
          </mc:Fallback>
        </mc:AlternateContent>
      </w:r>
      <w:r w:rsidRPr="002B3E7E">
        <w:rPr>
          <w:rFonts w:eastAsia="宋体"/>
          <w:noProof/>
          <w:lang w:eastAsia="zh-CN"/>
        </w:rPr>
        <w:drawing>
          <wp:anchor distT="0" distB="0" distL="114300" distR="114300" simplePos="0" relativeHeight="251658255" behindDoc="0" locked="0" layoutInCell="1" allowOverlap="1" wp14:anchorId="324F089C" wp14:editId="052749C0">
            <wp:simplePos x="0" y="0"/>
            <wp:positionH relativeFrom="margin">
              <wp:posOffset>-56464</wp:posOffset>
            </wp:positionH>
            <wp:positionV relativeFrom="margin">
              <wp:align>top</wp:align>
            </wp:positionV>
            <wp:extent cx="6363970" cy="1450340"/>
            <wp:effectExtent l="0" t="0" r="0" b="0"/>
            <wp:wrapTopAndBottom/>
            <wp:docPr id="10" name="Picture 9" descr="A screenshot of a computer&#10;&#10;Description automatically generated">
              <a:extLst xmlns:a="http://schemas.openxmlformats.org/drawingml/2006/main">
                <a:ext uri="{FF2B5EF4-FFF2-40B4-BE49-F238E27FC236}">
                  <a16:creationId xmlns:a16="http://schemas.microsoft.com/office/drawing/2014/main" id="{303CD6E6-DCA6-44BC-B450-960CBB7E42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Description automatically generated">
                      <a:extLst>
                        <a:ext uri="{FF2B5EF4-FFF2-40B4-BE49-F238E27FC236}">
                          <a16:creationId xmlns:a16="http://schemas.microsoft.com/office/drawing/2014/main" id="{303CD6E6-DCA6-44BC-B450-960CBB7E4248}"/>
                        </a:ext>
                      </a:extLst>
                    </pic:cNvPr>
                    <pic:cNvPicPr>
                      <a:picLocks noChangeAspect="1"/>
                    </pic:cNvPicPr>
                  </pic:nvPicPr>
                  <pic:blipFill>
                    <a:blip r:embed="rId17">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303CD6E6-DCA6-44BC-B450-960CBB7E4248}"/>
                        </a:ext>
                      </a:extLst>
                    </a:blip>
                    <a:stretch>
                      <a:fillRect/>
                    </a:stretch>
                  </pic:blipFill>
                  <pic:spPr>
                    <a:xfrm>
                      <a:off x="0" y="0"/>
                      <a:ext cx="6363970" cy="1450340"/>
                    </a:xfrm>
                    <a:prstGeom prst="rect">
                      <a:avLst/>
                    </a:prstGeom>
                  </pic:spPr>
                </pic:pic>
              </a:graphicData>
            </a:graphic>
            <wp14:sizeRelH relativeFrom="margin">
              <wp14:pctWidth>0</wp14:pctWidth>
            </wp14:sizeRelH>
            <wp14:sizeRelV relativeFrom="margin">
              <wp14:pctHeight>0</wp14:pctHeight>
            </wp14:sizeRelV>
          </wp:anchor>
        </w:drawing>
      </w:r>
      <w:r w:rsidR="3EC89488" w:rsidRPr="19FE672A">
        <w:rPr>
          <w:rFonts w:eastAsia="Linux Libertine" w:cs="Linux Libertine"/>
        </w:rPr>
        <w:t xml:space="preserve">Once the classification </w:t>
      </w:r>
      <w:proofErr w:type="gramStart"/>
      <w:r w:rsidR="3EC89488" w:rsidRPr="19FE672A">
        <w:rPr>
          <w:rFonts w:eastAsia="Linux Libertine" w:cs="Linux Libertine"/>
        </w:rPr>
        <w:t>was done</w:t>
      </w:r>
      <w:proofErr w:type="gramEnd"/>
      <w:r w:rsidR="3EC89488" w:rsidRPr="19FE672A">
        <w:rPr>
          <w:rFonts w:eastAsia="Linux Libertine" w:cs="Linux Libertine"/>
        </w:rPr>
        <w:t xml:space="preserve">, the accuracy of the actual values and the predicted values </w:t>
      </w:r>
      <w:proofErr w:type="gramStart"/>
      <w:r w:rsidR="3EC89488" w:rsidRPr="19FE672A">
        <w:rPr>
          <w:rFonts w:eastAsia="Linux Libertine" w:cs="Linux Libertine"/>
        </w:rPr>
        <w:t>was checked</w:t>
      </w:r>
      <w:proofErr w:type="gramEnd"/>
      <w:r w:rsidR="3EC89488" w:rsidRPr="19FE672A">
        <w:rPr>
          <w:rFonts w:eastAsia="Linux Libertine" w:cs="Linux Libertine"/>
        </w:rPr>
        <w:t xml:space="preserve"> and the recorded as 0.9868421052. A sample of the data </w:t>
      </w:r>
      <w:proofErr w:type="gramStart"/>
      <w:r w:rsidR="3EC89488" w:rsidRPr="19FE672A">
        <w:rPr>
          <w:rFonts w:eastAsia="Linux Libertine" w:cs="Linux Libertine"/>
        </w:rPr>
        <w:t>was used</w:t>
      </w:r>
      <w:proofErr w:type="gramEnd"/>
      <w:r w:rsidR="3EC89488" w:rsidRPr="19FE672A">
        <w:rPr>
          <w:rFonts w:eastAsia="Linux Libertine" w:cs="Linux Libertine"/>
        </w:rPr>
        <w:t xml:space="preserve"> for the testing of the model </w:t>
      </w:r>
      <w:proofErr w:type="gramStart"/>
      <w:r w:rsidR="3EC89488" w:rsidRPr="218E1172">
        <w:rPr>
          <w:rFonts w:eastAsia="Linux Libertine" w:cs="Linux Libertine"/>
        </w:rPr>
        <w:t>in order</w:t>
      </w:r>
      <w:r w:rsidR="3EC89488" w:rsidRPr="19FE672A">
        <w:rPr>
          <w:rFonts w:eastAsia="Linux Libertine" w:cs="Linux Libertine"/>
        </w:rPr>
        <w:t xml:space="preserve"> to</w:t>
      </w:r>
      <w:proofErr w:type="gramEnd"/>
      <w:r w:rsidR="3EC89488" w:rsidRPr="19FE672A">
        <w:rPr>
          <w:rFonts w:eastAsia="Linux Libertine" w:cs="Linux Libertine"/>
        </w:rPr>
        <w:t xml:space="preserve"> predict </w:t>
      </w:r>
      <w:proofErr w:type="gramStart"/>
      <w:r w:rsidR="3EC89488" w:rsidRPr="19FE672A">
        <w:rPr>
          <w:rFonts w:eastAsia="Linux Libertine" w:cs="Linux Libertine"/>
        </w:rPr>
        <w:t>the accuracy</w:t>
      </w:r>
      <w:proofErr w:type="gramEnd"/>
      <w:r w:rsidR="3EC89488" w:rsidRPr="19FE672A">
        <w:rPr>
          <w:rFonts w:eastAsia="Linux Libertine" w:cs="Linux Libertine"/>
        </w:rPr>
        <w:t xml:space="preserve"> as shown in the following code.</w:t>
      </w:r>
    </w:p>
    <w:p w14:paraId="1416E872" w14:textId="40A85D8A" w:rsidR="3EC89488" w:rsidRDefault="3EC89488">
      <w:pPr>
        <w:rPr>
          <w:rFonts w:eastAsia="Linux Libertine" w:cs="Linux Libertine"/>
          <w:szCs w:val="18"/>
        </w:rPr>
      </w:pPr>
      <w:r w:rsidRPr="6A19C26B">
        <w:rPr>
          <w:rFonts w:eastAsia="Linux Libertine" w:cs="Linux Libertine"/>
          <w:szCs w:val="18"/>
        </w:rPr>
        <w:t xml:space="preserve">For any estimator algorithm, the errors </w:t>
      </w:r>
      <w:proofErr w:type="gramStart"/>
      <w:r w:rsidRPr="6A19C26B">
        <w:rPr>
          <w:rFonts w:eastAsia="Linux Libertine" w:cs="Linux Libertine"/>
          <w:szCs w:val="18"/>
        </w:rPr>
        <w:t>are decomposed</w:t>
      </w:r>
      <w:proofErr w:type="gramEnd"/>
      <w:r w:rsidRPr="6A19C26B">
        <w:rPr>
          <w:rFonts w:eastAsia="Linux Libertine" w:cs="Linux Libertine"/>
          <w:szCs w:val="18"/>
        </w:rPr>
        <w:t xml:space="preserve"> into three main types. That is the average training error denoted by the bias error, the changes in accuracy and precision of the results caused by varying data sets which </w:t>
      </w:r>
      <w:proofErr w:type="gramStart"/>
      <w:r w:rsidRPr="6A19C26B">
        <w:rPr>
          <w:rFonts w:eastAsia="Linux Libertine" w:cs="Linux Libertine"/>
          <w:szCs w:val="18"/>
        </w:rPr>
        <w:t>is referred</w:t>
      </w:r>
      <w:proofErr w:type="gramEnd"/>
      <w:r w:rsidRPr="6A19C26B">
        <w:rPr>
          <w:rFonts w:eastAsia="Linux Libertine" w:cs="Linux Libertine"/>
          <w:szCs w:val="18"/>
        </w:rPr>
        <w:t xml:space="preserve"> to as variance and finally the noise which is the characteristic nature of the data to error. For any classifier algorithm, the bias and variance </w:t>
      </w:r>
      <w:proofErr w:type="gramStart"/>
      <w:r w:rsidRPr="6A19C26B">
        <w:rPr>
          <w:rFonts w:eastAsia="Linux Libertine" w:cs="Linux Libertine"/>
          <w:szCs w:val="18"/>
        </w:rPr>
        <w:t>have to</w:t>
      </w:r>
      <w:proofErr w:type="gramEnd"/>
      <w:r w:rsidRPr="6A19C26B">
        <w:rPr>
          <w:rFonts w:eastAsia="Linux Libertine" w:cs="Linux Libertine"/>
          <w:szCs w:val="18"/>
        </w:rPr>
        <w:t xml:space="preserve"> be set to be the lowest possible values. A validation curve </w:t>
      </w:r>
      <w:proofErr w:type="gramStart"/>
      <w:r w:rsidRPr="6A19C26B">
        <w:rPr>
          <w:rFonts w:eastAsia="Linux Libertine" w:cs="Linux Libertine"/>
          <w:szCs w:val="18"/>
        </w:rPr>
        <w:t>was drawn</w:t>
      </w:r>
      <w:proofErr w:type="gramEnd"/>
      <w:r w:rsidRPr="6A19C26B">
        <w:rPr>
          <w:rFonts w:eastAsia="Linux Libertine" w:cs="Linux Libertine"/>
          <w:szCs w:val="18"/>
        </w:rPr>
        <w:t xml:space="preserve"> to show the performance metric on the range of the data under test. The plots show the training test score and cross-validation score graphs for the data. One axis shows the number of trees on the x-axis used during the training while the other y-axis shows the accuracy of the training.</w:t>
      </w:r>
    </w:p>
    <w:p w14:paraId="4859C378" w14:textId="15FB8499" w:rsidR="3BBBC05D" w:rsidRDefault="3BBBC05D" w:rsidP="3BBBC05D">
      <w:pPr>
        <w:rPr>
          <w:rFonts w:eastAsia="Linux Libertine" w:cs="Linux Libertine"/>
          <w:szCs w:val="18"/>
        </w:rPr>
      </w:pPr>
    </w:p>
    <w:p w14:paraId="3656C554" w14:textId="2DBB530F" w:rsidR="58E9E77D" w:rsidRDefault="58E9E77D"/>
    <w:p w14:paraId="1BD636BB" w14:textId="439F0B5B" w:rsidR="58E9E77D" w:rsidRDefault="58E9E77D" w:rsidP="58E9E77D"/>
    <w:p w14:paraId="41F2B5EC" w14:textId="0F5B3BCE" w:rsidR="3ABF0510" w:rsidRDefault="58E9E77D" w:rsidP="3ABF0510">
      <w:r>
        <w:t xml:space="preserve">         </w:t>
      </w:r>
    </w:p>
    <w:p w14:paraId="6E1C5655" w14:textId="49D4C1A3" w:rsidR="3ABF0510" w:rsidRDefault="3ABF0510" w:rsidP="3ABF0510"/>
    <w:p w14:paraId="05700D2D" w14:textId="3A11FCF7" w:rsidR="3ABF0510" w:rsidRDefault="00E36B53" w:rsidP="3ABF0510">
      <w:r>
        <w:rPr>
          <w:noProof/>
        </w:rPr>
        <mc:AlternateContent>
          <mc:Choice Requires="wps">
            <w:drawing>
              <wp:anchor distT="45720" distB="45720" distL="114300" distR="114300" simplePos="0" relativeHeight="251637248" behindDoc="0" locked="0" layoutInCell="1" allowOverlap="1" wp14:anchorId="582289CF" wp14:editId="499098EE">
                <wp:simplePos x="0" y="0"/>
                <wp:positionH relativeFrom="column">
                  <wp:posOffset>3703320</wp:posOffset>
                </wp:positionH>
                <wp:positionV relativeFrom="page">
                  <wp:posOffset>6912737</wp:posOffset>
                </wp:positionV>
                <wp:extent cx="2209165" cy="239395"/>
                <wp:effectExtent l="0" t="0" r="635" b="8255"/>
                <wp:wrapTopAndBottom/>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239395"/>
                        </a:xfrm>
                        <a:prstGeom prst="rect">
                          <a:avLst/>
                        </a:prstGeom>
                        <a:solidFill>
                          <a:srgbClr val="FFFFFF"/>
                        </a:solidFill>
                        <a:ln w="9525">
                          <a:noFill/>
                          <a:miter lim="800000"/>
                          <a:headEnd/>
                          <a:tailEnd/>
                        </a:ln>
                      </wps:spPr>
                      <wps:txbx>
                        <w:txbxContent>
                          <w:p w14:paraId="74C8B29B" w14:textId="1C5D1FB7" w:rsidR="00232EDF" w:rsidRDefault="00232EDF" w:rsidP="00232EDF">
                            <w:r>
                              <w:t>Figure 6 Sampl</w:t>
                            </w:r>
                            <w:r w:rsidR="00683946">
                              <w:t xml:space="preserve">ing </w:t>
                            </w:r>
                            <w:r w:rsidR="006F1DD5">
                              <w:t xml:space="preserve">damper position data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2289CF" id="_x0000_s1029" type="#_x0000_t202" style="position:absolute;left:0;text-align:left;margin-left:291.6pt;margin-top:544.3pt;width:173.95pt;height:18.85pt;z-index:25163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" stroked="f">
                <v:textbox>
                  <w:txbxContent>
                    <w:p w14:paraId="74C8B29B" w14:textId="1C5D1FB7" w:rsidR="00232EDF" w:rsidRDefault="00232EDF" w:rsidP="00232EDF">
                      <w:r>
                        <w:t>Figure 6 Sampl</w:t>
                      </w:r>
                      <w:r w:rsidR="00683946">
                        <w:t xml:space="preserve">ing </w:t>
                      </w:r>
                      <w:r w:rsidR="006F1DD5">
                        <w:t xml:space="preserve">damper position data </w:t>
                      </w:r>
                    </w:p>
                  </w:txbxContent>
                </v:textbox>
                <w10:wrap type="topAndBottom" anchory="page"/>
              </v:shape>
            </w:pict>
          </mc:Fallback>
        </mc:AlternateContent>
      </w:r>
      <w:r w:rsidR="429D795E">
        <w:rPr>
          <w:noProof/>
        </w:rPr>
        <w:drawing>
          <wp:inline distT="0" distB="0" distL="0" distR="0" wp14:anchorId="1FBF7D90" wp14:editId="2A1D5355">
            <wp:extent cx="2721254" cy="2668754"/>
            <wp:effectExtent l="0" t="0" r="3175" b="0"/>
            <wp:docPr id="1183148754" name="Picture 118314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724013" cy="2671459"/>
                    </a:xfrm>
                    <a:prstGeom prst="rect">
                      <a:avLst/>
                    </a:prstGeom>
                  </pic:spPr>
                </pic:pic>
              </a:graphicData>
            </a:graphic>
          </wp:inline>
        </w:drawing>
      </w:r>
    </w:p>
    <w:p w14:paraId="0138A2C3" w14:textId="7B31AEA4" w:rsidR="00232EDF" w:rsidRDefault="00232EDF" w:rsidP="3ABF0510"/>
    <w:p w14:paraId="6B5F99F0" w14:textId="2DF25360" w:rsidR="055D480B" w:rsidRDefault="055D480B" w:rsidP="055D480B">
      <w:pPr>
        <w:rPr>
          <w:rFonts w:eastAsia="Linux Libertine" w:cs="Linux Libertine"/>
        </w:rPr>
      </w:pPr>
    </w:p>
    <w:p w14:paraId="1536B565" w14:textId="0C6350E9" w:rsidR="31D656A0" w:rsidRDefault="31D656A0">
      <w:pPr>
        <w:rPr>
          <w:rFonts w:eastAsia="Linux Libertine" w:cs="Linux Libertine"/>
          <w:i/>
          <w:color w:val="44546A"/>
          <w:szCs w:val="18"/>
        </w:rPr>
      </w:pPr>
      <w:r w:rsidRPr="4373D4A0">
        <w:rPr>
          <w:rFonts w:eastAsia="Linux Libertine" w:cs="Linux Libertine"/>
          <w:i/>
          <w:color w:val="44546A"/>
          <w:szCs w:val="18"/>
        </w:rPr>
        <w:t>Figure 4: Training validation Curve</w:t>
      </w:r>
    </w:p>
    <w:p w14:paraId="244BC1A8" w14:textId="5359E7A6" w:rsidR="4373D4A0" w:rsidRDefault="4373D4A0" w:rsidP="4373D4A0">
      <w:pPr>
        <w:rPr>
          <w:rFonts w:eastAsia="Linux Libertine" w:cs="Linux Libertine"/>
          <w:i/>
          <w:iCs/>
          <w:color w:val="44546A"/>
          <w:szCs w:val="18"/>
        </w:rPr>
      </w:pPr>
    </w:p>
    <w:p w14:paraId="03785E6B" w14:textId="78F380C3" w:rsidR="3666D6AA" w:rsidRDefault="3666D6AA">
      <w:pPr>
        <w:rPr>
          <w:rFonts w:eastAsia="Linux Libertine" w:cs="Linux Libertine"/>
          <w:szCs w:val="18"/>
        </w:rPr>
      </w:pPr>
      <w:r w:rsidRPr="526CC05F">
        <w:rPr>
          <w:rFonts w:eastAsia="Linux Libertine" w:cs="Linux Libertine"/>
        </w:rPr>
        <w:t xml:space="preserve">Since the algorithm used in this case Random forest is a classification algorithm, validation curves </w:t>
      </w:r>
      <w:proofErr w:type="gramStart"/>
      <w:r w:rsidRPr="526CC05F">
        <w:rPr>
          <w:rFonts w:eastAsia="Linux Libertine" w:cs="Linux Libertine"/>
        </w:rPr>
        <w:t>are drawn</w:t>
      </w:r>
      <w:proofErr w:type="gramEnd"/>
      <w:r w:rsidRPr="526CC05F">
        <w:rPr>
          <w:rFonts w:eastAsia="Linux Libertine" w:cs="Linux Libertine"/>
        </w:rPr>
        <w:t xml:space="preserve"> instead of the learning curves which </w:t>
      </w:r>
      <w:proofErr w:type="gramStart"/>
      <w:r w:rsidRPr="526CC05F">
        <w:rPr>
          <w:rFonts w:eastAsia="Linux Libertine" w:cs="Linux Libertine"/>
        </w:rPr>
        <w:t>are commonly used</w:t>
      </w:r>
      <w:proofErr w:type="gramEnd"/>
      <w:r w:rsidRPr="526CC05F">
        <w:rPr>
          <w:rFonts w:eastAsia="Linux Libertine" w:cs="Linux Libertine"/>
        </w:rPr>
        <w:t xml:space="preserve"> in algorithms with regression fitting. While both learning and validation curve utilize the same methodology to arrive at the graphs, it is the error metric used that makes the difference. The accuracy score </w:t>
      </w:r>
      <w:proofErr w:type="gramStart"/>
      <w:r w:rsidRPr="526CC05F">
        <w:rPr>
          <w:rFonts w:eastAsia="Linux Libertine" w:cs="Linux Libertine"/>
        </w:rPr>
        <w:t>is used</w:t>
      </w:r>
      <w:proofErr w:type="gramEnd"/>
      <w:r w:rsidRPr="526CC05F">
        <w:rPr>
          <w:rFonts w:eastAsia="Linux Libertine" w:cs="Linux Libertine"/>
        </w:rPr>
        <w:t xml:space="preserve"> in the validation curve and describes how good the model is. The higher the accuracy, the better the model is</w:t>
      </w:r>
      <w:proofErr w:type="gramStart"/>
      <w:r w:rsidRPr="526CC05F">
        <w:rPr>
          <w:rFonts w:eastAsia="Linux Libertine" w:cs="Linux Libertine"/>
        </w:rPr>
        <w:t>.  The Bayes</w:t>
      </w:r>
      <w:proofErr w:type="gramEnd"/>
      <w:r w:rsidRPr="526CC05F">
        <w:rPr>
          <w:rFonts w:eastAsia="Linux Libertine" w:cs="Linux Libertine"/>
        </w:rPr>
        <w:t xml:space="preserve"> error </w:t>
      </w:r>
      <w:proofErr w:type="gramStart"/>
      <w:r w:rsidRPr="526CC05F">
        <w:rPr>
          <w:rFonts w:eastAsia="Linux Libertine" w:cs="Linux Libertine"/>
        </w:rPr>
        <w:t>is often calculated</w:t>
      </w:r>
      <w:proofErr w:type="gramEnd"/>
      <w:r w:rsidRPr="526CC05F">
        <w:rPr>
          <w:rFonts w:eastAsia="Linux Libertine" w:cs="Linux Libertine"/>
        </w:rPr>
        <w:t xml:space="preserve"> when </w:t>
      </w:r>
      <w:proofErr w:type="gramStart"/>
      <w:r w:rsidRPr="526CC05F">
        <w:rPr>
          <w:rFonts w:eastAsia="Linux Libertine" w:cs="Linux Libertine"/>
        </w:rPr>
        <w:t>handling</w:t>
      </w:r>
      <w:proofErr w:type="gramEnd"/>
      <w:r w:rsidRPr="526CC05F">
        <w:rPr>
          <w:rFonts w:eastAsia="Linux Libertine" w:cs="Linux Libertine"/>
        </w:rPr>
        <w:t xml:space="preserve"> a classifier algorithm. The Bayes error rate gives us information on the best possible error that can </w:t>
      </w:r>
      <w:proofErr w:type="gramStart"/>
      <w:r w:rsidRPr="526CC05F">
        <w:rPr>
          <w:rFonts w:eastAsia="Linux Libertine" w:cs="Linux Libertine"/>
        </w:rPr>
        <w:t>be obtained</w:t>
      </w:r>
      <w:proofErr w:type="gramEnd"/>
      <w:r w:rsidRPr="526CC05F">
        <w:rPr>
          <w:rFonts w:eastAsia="Linux Libertine" w:cs="Linux Libertine"/>
        </w:rPr>
        <w:t xml:space="preserve"> in a learning machine given any set of data. Models that use a metric describing how good a model </w:t>
      </w:r>
      <w:proofErr w:type="gramStart"/>
      <w:r w:rsidRPr="526CC05F">
        <w:rPr>
          <w:rFonts w:eastAsia="Linux Libertine" w:cs="Linux Libertine"/>
        </w:rPr>
        <w:t>is often given</w:t>
      </w:r>
      <w:proofErr w:type="gramEnd"/>
      <w:r w:rsidRPr="526CC05F">
        <w:rPr>
          <w:rFonts w:eastAsia="Linux Libertine" w:cs="Linux Libertine"/>
        </w:rPr>
        <w:t xml:space="preserve"> an upper bound value on the irreducible error. In this case one cannot get higher than the irreducible error arrived at.</w:t>
      </w:r>
    </w:p>
    <w:p w14:paraId="34FDF609" w14:textId="1CEF2B0D" w:rsidR="526CC05F" w:rsidRDefault="526CC05F" w:rsidP="526CC05F">
      <w:pPr>
        <w:rPr>
          <w:rFonts w:eastAsia="Linux Libertine" w:cs="Linux Libertine"/>
          <w:b/>
        </w:rPr>
      </w:pPr>
    </w:p>
    <w:p w14:paraId="61C38FC9" w14:textId="0481EBE1" w:rsidR="526CC05F" w:rsidRDefault="5F664706" w:rsidP="526CC05F">
      <w:pPr>
        <w:rPr>
          <w:rFonts w:eastAsia="Linux Libertine" w:cs="Linux Libertine"/>
          <w:i/>
        </w:rPr>
      </w:pPr>
      <w:r w:rsidRPr="58E9E77D">
        <w:rPr>
          <w:rFonts w:eastAsia="Linux Libertine" w:cs="Linux Libertine"/>
          <w:i/>
        </w:rPr>
        <w:t xml:space="preserve">Intrusive vs. </w:t>
      </w:r>
      <w:proofErr w:type="gramStart"/>
      <w:r w:rsidRPr="58E9E77D">
        <w:rPr>
          <w:rFonts w:eastAsia="Linux Libertine" w:cs="Linux Libertine"/>
          <w:i/>
        </w:rPr>
        <w:t>Non-Intrusive</w:t>
      </w:r>
      <w:proofErr w:type="gramEnd"/>
    </w:p>
    <w:p w14:paraId="7D83000D" w14:textId="5F53E326" w:rsidR="32EC9A32" w:rsidRDefault="32EC9A32" w:rsidP="32EC9A32">
      <w:pPr>
        <w:rPr>
          <w:rFonts w:eastAsia="Linux Libertine" w:cs="Linux Libertine"/>
        </w:rPr>
      </w:pPr>
    </w:p>
    <w:p w14:paraId="4EDACA7F" w14:textId="58952311" w:rsidR="5825734A" w:rsidRDefault="5825734A" w:rsidP="5825734A">
      <w:r w:rsidRPr="5825734A">
        <w:rPr>
          <w:rFonts w:eastAsia="Linux Libertine" w:cs="Linux Libertine"/>
        </w:rPr>
        <w:t xml:space="preserve">Intrusive and non-intrusive differ in how data </w:t>
      </w:r>
      <w:proofErr w:type="gramStart"/>
      <w:r w:rsidRPr="5825734A">
        <w:rPr>
          <w:rFonts w:eastAsia="Linux Libertine" w:cs="Linux Libertine"/>
        </w:rPr>
        <w:t>is collected</w:t>
      </w:r>
      <w:proofErr w:type="gramEnd"/>
      <w:r w:rsidRPr="5825734A">
        <w:rPr>
          <w:rFonts w:eastAsia="Linux Libertine" w:cs="Linux Libertine"/>
        </w:rPr>
        <w:t xml:space="preserve"> </w:t>
      </w:r>
      <w:proofErr w:type="gramStart"/>
      <w:r w:rsidRPr="5825734A">
        <w:rPr>
          <w:rFonts w:eastAsia="Linux Libertine" w:cs="Linux Libertine"/>
        </w:rPr>
        <w:t>in order to</w:t>
      </w:r>
      <w:proofErr w:type="gramEnd"/>
      <w:r w:rsidRPr="5825734A">
        <w:rPr>
          <w:rFonts w:eastAsia="Linux Libertine" w:cs="Linux Libertine"/>
        </w:rPr>
        <w:t xml:space="preserve"> address occupant privacy concerns. </w:t>
      </w:r>
      <w:r w:rsidR="04C388AC" w:rsidRPr="04C388AC">
        <w:rPr>
          <w:rFonts w:eastAsia="Linux Libertine" w:cs="Linux Libertine"/>
        </w:rPr>
        <w:t xml:space="preserve">While boundaries </w:t>
      </w:r>
      <w:r w:rsidR="754D87CC" w:rsidRPr="754D87CC">
        <w:rPr>
          <w:rFonts w:eastAsia="Linux Libertine" w:cs="Linux Libertine"/>
        </w:rPr>
        <w:t xml:space="preserve">can </w:t>
      </w:r>
      <w:proofErr w:type="gramStart"/>
      <w:r w:rsidR="754D87CC" w:rsidRPr="754D87CC">
        <w:rPr>
          <w:rFonts w:eastAsia="Linux Libertine" w:cs="Linux Libertine"/>
        </w:rPr>
        <w:t>be established</w:t>
      </w:r>
      <w:proofErr w:type="gramEnd"/>
      <w:r w:rsidR="754D87CC" w:rsidRPr="754D87CC">
        <w:rPr>
          <w:rFonts w:eastAsia="Linux Libertine" w:cs="Linux Libertine"/>
        </w:rPr>
        <w:t xml:space="preserve"> </w:t>
      </w:r>
      <w:proofErr w:type="gramStart"/>
      <w:r w:rsidR="754D87CC" w:rsidRPr="754D87CC">
        <w:rPr>
          <w:rFonts w:eastAsia="Linux Libertine" w:cs="Linux Libertine"/>
        </w:rPr>
        <w:t>in order</w:t>
      </w:r>
      <w:r w:rsidRPr="5825734A">
        <w:rPr>
          <w:rFonts w:eastAsia="Linux Libertine" w:cs="Linux Libertine"/>
        </w:rPr>
        <w:t xml:space="preserve"> to</w:t>
      </w:r>
      <w:proofErr w:type="gramEnd"/>
      <w:r w:rsidRPr="5825734A">
        <w:rPr>
          <w:rFonts w:eastAsia="Linux Libertine" w:cs="Linux Libertine"/>
        </w:rPr>
        <w:t xml:space="preserve"> limit privacy concerns, the ability to</w:t>
      </w:r>
      <w:r w:rsidR="795D8126" w:rsidRPr="795D8126">
        <w:rPr>
          <w:rFonts w:eastAsia="Linux Libertine" w:cs="Linux Libertine"/>
        </w:rPr>
        <w:t xml:space="preserve"> </w:t>
      </w:r>
      <w:r w:rsidRPr="795D8126">
        <w:rPr>
          <w:rFonts w:eastAsia="Linux Libertine" w:cs="Linux Libertine"/>
        </w:rPr>
        <w:t xml:space="preserve">abuse or the potential for data breaches of the collected information </w:t>
      </w:r>
      <w:r w:rsidR="58E9E77D" w:rsidRPr="58E9E77D">
        <w:rPr>
          <w:rFonts w:eastAsia="Linux Libertine" w:cs="Linux Libertine"/>
        </w:rPr>
        <w:t>still exist.</w:t>
      </w:r>
      <w:r w:rsidR="002B7841" w:rsidRPr="005D1AF3">
        <w:rPr>
          <w:rFonts w:eastAsia="宋体"/>
          <w:noProof/>
          <w:lang w:eastAsia="zh-CN"/>
        </w:rPr>
        <w:drawing>
          <wp:anchor distT="0" distB="0" distL="114300" distR="114300" simplePos="0" relativeHeight="251658256" behindDoc="0" locked="0" layoutInCell="1" allowOverlap="1" wp14:anchorId="3D48E8DB" wp14:editId="26924638">
            <wp:simplePos x="0" y="0"/>
            <wp:positionH relativeFrom="column">
              <wp:align>right</wp:align>
            </wp:positionH>
            <wp:positionV relativeFrom="page">
              <wp:posOffset>5647055</wp:posOffset>
            </wp:positionV>
            <wp:extent cx="3138170" cy="1213485"/>
            <wp:effectExtent l="0" t="0" r="5080" b="5715"/>
            <wp:wrapTopAndBottom/>
            <wp:docPr id="12" name="Picture 11" descr="A screenshot of a computer&#10;&#10;Description automatically generated">
              <a:extLst xmlns:a="http://schemas.openxmlformats.org/drawingml/2006/main">
                <a:ext uri="{FF2B5EF4-FFF2-40B4-BE49-F238E27FC236}">
                  <a16:creationId xmlns:a16="http://schemas.microsoft.com/office/drawing/2014/main" id="{DDBBE3B2-D82F-42D2-9B5A-891D130FCE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10;&#10;Description automatically generated">
                      <a:extLst>
                        <a:ext uri="{FF2B5EF4-FFF2-40B4-BE49-F238E27FC236}">
                          <a16:creationId xmlns:a16="http://schemas.microsoft.com/office/drawing/2014/main" id="{DDBBE3B2-D82F-42D2-9B5A-891D130FCE29}"/>
                        </a:ext>
                      </a:extLst>
                    </pic:cNvPr>
                    <pic:cNvPicPr>
                      <a:picLocks noChangeAspect="1"/>
                    </pic:cNvPicPr>
                  </pic:nvPicPr>
                  <pic:blipFill>
                    <a:blip r:embed="rId19">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DDBBE3B2-D82F-42D2-9B5A-891D130FCE29}"/>
                        </a:ext>
                      </a:extLst>
                    </a:blip>
                    <a:stretch>
                      <a:fillRect/>
                    </a:stretch>
                  </pic:blipFill>
                  <pic:spPr>
                    <a:xfrm>
                      <a:off x="0" y="0"/>
                      <a:ext cx="3138170" cy="1213485"/>
                    </a:xfrm>
                    <a:prstGeom prst="rect">
                      <a:avLst/>
                    </a:prstGeom>
                  </pic:spPr>
                </pic:pic>
              </a:graphicData>
            </a:graphic>
            <wp14:sizeRelH relativeFrom="margin">
              <wp14:pctWidth>0</wp14:pctWidth>
            </wp14:sizeRelH>
            <wp14:sizeRelV relativeFrom="margin">
              <wp14:pctHeight>0</wp14:pctHeight>
            </wp14:sizeRelV>
          </wp:anchor>
        </w:drawing>
      </w:r>
      <w:r w:rsidRPr="58E9E77D">
        <w:rPr>
          <w:rFonts w:eastAsia="Linux Libertine" w:cs="Linux Libertine"/>
        </w:rPr>
        <w:t xml:space="preserve"> These concerns </w:t>
      </w:r>
      <w:r w:rsidR="58E9E77D" w:rsidRPr="58E9E77D">
        <w:rPr>
          <w:rFonts w:eastAsia="Linux Libertine" w:cs="Linux Libertine"/>
        </w:rPr>
        <w:t>usually emerge</w:t>
      </w:r>
      <w:r w:rsidRPr="58E9E77D">
        <w:rPr>
          <w:rFonts w:eastAsia="Linux Libertine" w:cs="Linux Libertine"/>
        </w:rPr>
        <w:t xml:space="preserve"> when data collection methods involve the</w:t>
      </w:r>
      <w:r w:rsidR="795D8126" w:rsidRPr="58E9E77D">
        <w:rPr>
          <w:rFonts w:eastAsia="Linux Libertine" w:cs="Linux Libertine"/>
        </w:rPr>
        <w:t xml:space="preserve"> </w:t>
      </w:r>
      <w:r w:rsidRPr="58E9E77D">
        <w:rPr>
          <w:rFonts w:eastAsia="Linux Libertine" w:cs="Linux Libertine"/>
        </w:rPr>
        <w:t>recording of visual or audio.</w:t>
      </w:r>
    </w:p>
    <w:p w14:paraId="3BB5F906" w14:textId="2A0BF008" w:rsidR="32EC9A32" w:rsidRDefault="32EC9A32" w:rsidP="32EC9A32">
      <w:pPr>
        <w:rPr>
          <w:rFonts w:eastAsia="Linux Libertine" w:cs="Linux Libertine"/>
        </w:rPr>
      </w:pPr>
    </w:p>
    <w:p w14:paraId="09782910" w14:textId="3F824837" w:rsidR="5027FE02" w:rsidRDefault="5027FE02" w:rsidP="5027FE02">
      <w:pPr>
        <w:rPr>
          <w:rFonts w:eastAsia="Linux Libertine" w:cs="Linux Libertine"/>
          <w:i/>
          <w:iCs/>
          <w:color w:val="44546A"/>
          <w:szCs w:val="18"/>
        </w:rPr>
      </w:pPr>
    </w:p>
    <w:p w14:paraId="32ADCDA7" w14:textId="15AF2C8A" w:rsidR="67F6DE9D" w:rsidRDefault="67F6DE9D" w:rsidP="67F6DE9D">
      <w:pPr>
        <w:rPr>
          <w:rFonts w:eastAsia="Linux Libertine" w:cs="Linux Libertine"/>
        </w:rPr>
      </w:pPr>
    </w:p>
    <w:p w14:paraId="11C661B6" w14:textId="44AEC532" w:rsidR="00C954B4" w:rsidRPr="00C05548" w:rsidRDefault="00D124A9" w:rsidP="00C519AA">
      <w:pPr>
        <w:pStyle w:val="Para"/>
        <w:rPr>
          <w:rFonts w:eastAsia="Linux Libertine" w:cs="Linux Libertine"/>
        </w:rPr>
      </w:pPr>
      <w:r>
        <w:t xml:space="preserve">4.1 </w:t>
      </w:r>
      <w:r w:rsidR="00C954B4" w:rsidRPr="00C05548">
        <w:t>Import data</w:t>
      </w:r>
    </w:p>
    <w:p w14:paraId="029F3BD8" w14:textId="225976CB" w:rsidR="00C954B4" w:rsidRDefault="00C954B4" w:rsidP="00C519AA">
      <w:pPr>
        <w:pStyle w:val="Para"/>
      </w:pPr>
      <w:r w:rsidRPr="00C954B4">
        <w:tab/>
      </w:r>
    </w:p>
    <w:p w14:paraId="3E7E8BC5" w14:textId="4ADEBD72" w:rsidR="00727B7D" w:rsidRPr="00FF27A4" w:rsidRDefault="00500362" w:rsidP="00500362">
      <w:pPr>
        <w:pStyle w:val="Para"/>
        <w:rPr>
          <w:rFonts w:eastAsia="宋体"/>
          <w:lang w:eastAsia="zh-CN"/>
        </w:rPr>
      </w:pPr>
      <w:r>
        <w:t xml:space="preserve">The dataset we </w:t>
      </w:r>
      <w:proofErr w:type="gramStart"/>
      <w:r>
        <w:t>used</w:t>
      </w:r>
      <w:proofErr w:type="gramEnd"/>
      <w:r>
        <w:t xml:space="preserve"> </w:t>
      </w:r>
      <w:proofErr w:type="gramStart"/>
      <w:r>
        <w:t>is centered</w:t>
      </w:r>
      <w:proofErr w:type="gramEnd"/>
      <w:r>
        <w:t xml:space="preserve"> on three office air handling </w:t>
      </w:r>
      <w:proofErr w:type="gramStart"/>
      <w:r>
        <w:t>units,</w:t>
      </w:r>
      <w:proofErr w:type="gramEnd"/>
      <w:r>
        <w:t xml:space="preserve"> the data we are dealing with is long-term. Each </w:t>
      </w:r>
      <w:r>
        <w:rPr>
          <w:rFonts w:eastAsia="宋体"/>
          <w:lang w:eastAsia="zh-CN"/>
        </w:rPr>
        <w:t xml:space="preserve">csv file is a time series that lasts for one year. Only selected columns </w:t>
      </w:r>
      <w:proofErr w:type="gramStart"/>
      <w:r>
        <w:rPr>
          <w:rFonts w:eastAsia="宋体"/>
          <w:lang w:eastAsia="zh-CN"/>
        </w:rPr>
        <w:t>are imported</w:t>
      </w:r>
      <w:proofErr w:type="gramEnd"/>
      <w:r>
        <w:rPr>
          <w:rFonts w:eastAsia="宋体"/>
          <w:lang w:eastAsia="zh-CN"/>
        </w:rPr>
        <w:t xml:space="preserve">. </w:t>
      </w:r>
      <w:r>
        <w:rPr>
          <w:rFonts w:eastAsia="宋体"/>
          <w:lang w:eastAsia="zh-CN"/>
        </w:rPr>
        <w:lastRenderedPageBreak/>
        <w:t>(</w:t>
      </w:r>
      <w:proofErr w:type="gramStart"/>
      <w:r>
        <w:rPr>
          <w:rFonts w:eastAsia="宋体"/>
          <w:lang w:eastAsia="zh-CN"/>
        </w:rPr>
        <w:t>i.e.</w:t>
      </w:r>
      <w:proofErr w:type="gramEnd"/>
      <w:r>
        <w:rPr>
          <w:rFonts w:eastAsia="宋体"/>
          <w:lang w:eastAsia="zh-CN"/>
        </w:rPr>
        <w:t xml:space="preserve"> </w:t>
      </w:r>
      <w:r w:rsidR="00123410">
        <w:rPr>
          <w:rFonts w:eastAsia="宋体"/>
          <w:lang w:eastAsia="zh-CN"/>
        </w:rPr>
        <w:t xml:space="preserve">damper position </w:t>
      </w:r>
      <w:r w:rsidR="0072717F">
        <w:rPr>
          <w:rFonts w:eastAsia="宋体"/>
          <w:lang w:eastAsia="zh-CN"/>
        </w:rPr>
        <w:t>or reheat valve)</w:t>
      </w:r>
      <w:r w:rsidR="00D72FDB">
        <w:rPr>
          <w:rFonts w:eastAsia="宋体"/>
          <w:lang w:eastAsia="zh-CN"/>
        </w:rPr>
        <w:t xml:space="preserve"> The X axis stands for </w:t>
      </w:r>
      <w:r w:rsidR="006B5756">
        <w:rPr>
          <w:rFonts w:eastAsia="宋体"/>
          <w:lang w:eastAsia="zh-CN"/>
        </w:rPr>
        <w:t>time stamps</w:t>
      </w:r>
      <w:r w:rsidR="002B5381">
        <w:rPr>
          <w:rFonts w:eastAsia="宋体"/>
          <w:lang w:eastAsia="zh-CN"/>
        </w:rPr>
        <w:t>.</w:t>
      </w:r>
      <w:r w:rsidR="00076ADD">
        <w:rPr>
          <w:rFonts w:eastAsia="宋体"/>
          <w:lang w:eastAsia="zh-CN"/>
        </w:rPr>
        <w:t xml:space="preserve"> </w:t>
      </w:r>
      <w:r w:rsidR="00A236BB">
        <w:rPr>
          <w:rFonts w:eastAsia="宋体"/>
          <w:lang w:eastAsia="zh-CN"/>
        </w:rPr>
        <w:t xml:space="preserve">The </w:t>
      </w:r>
      <w:r w:rsidR="00AE54F3">
        <w:rPr>
          <w:rFonts w:eastAsia="宋体"/>
          <w:lang w:eastAsia="zh-CN"/>
        </w:rPr>
        <w:t xml:space="preserve">Y axis of </w:t>
      </w:r>
      <w:r w:rsidR="00E40C4A">
        <w:rPr>
          <w:rFonts w:eastAsia="宋体"/>
          <w:lang w:eastAsia="zh-CN"/>
        </w:rPr>
        <w:t xml:space="preserve">reheat valve has the </w:t>
      </w:r>
      <w:r w:rsidR="005B1DE0">
        <w:rPr>
          <w:rFonts w:eastAsia="宋体"/>
          <w:lang w:eastAsia="zh-CN"/>
        </w:rPr>
        <w:t xml:space="preserve">unit of </w:t>
      </w:r>
      <w:r w:rsidR="00A679A4">
        <w:rPr>
          <w:rFonts w:eastAsia="宋体"/>
          <w:lang w:eastAsia="zh-CN"/>
        </w:rPr>
        <w:t xml:space="preserve">PSI </w:t>
      </w:r>
      <w:r w:rsidR="00AE54F3">
        <w:rPr>
          <w:rFonts w:eastAsia="宋体"/>
          <w:lang w:eastAsia="zh-CN"/>
        </w:rPr>
        <w:t xml:space="preserve">show the reheat discharge. </w:t>
      </w:r>
      <w:r w:rsidR="00D72FDB">
        <w:rPr>
          <w:rFonts w:eastAsia="宋体"/>
          <w:lang w:eastAsia="zh-CN"/>
        </w:rPr>
        <w:t xml:space="preserve">The Y axis </w:t>
      </w:r>
      <w:r w:rsidR="00DE3749">
        <w:rPr>
          <w:rFonts w:eastAsia="宋体"/>
          <w:lang w:eastAsia="zh-CN"/>
        </w:rPr>
        <w:t>of damper position</w:t>
      </w:r>
      <w:r w:rsidR="00F671D4">
        <w:rPr>
          <w:rFonts w:eastAsia="宋体"/>
          <w:lang w:eastAsia="zh-CN"/>
        </w:rPr>
        <w:t xml:space="preserve"> </w:t>
      </w:r>
      <w:r w:rsidR="00304449">
        <w:rPr>
          <w:rFonts w:eastAsia="宋体"/>
          <w:lang w:eastAsia="zh-CN"/>
        </w:rPr>
        <w:t xml:space="preserve">is </w:t>
      </w:r>
      <w:r w:rsidR="00AD0873">
        <w:rPr>
          <w:rFonts w:eastAsia="宋体"/>
          <w:lang w:eastAsia="zh-CN"/>
        </w:rPr>
        <w:t xml:space="preserve">the percentage </w:t>
      </w:r>
      <w:r w:rsidR="00CD5493">
        <w:rPr>
          <w:rFonts w:eastAsia="宋体"/>
          <w:lang w:eastAsia="zh-CN"/>
        </w:rPr>
        <w:t>of its clos</w:t>
      </w:r>
      <w:r w:rsidR="00792039">
        <w:rPr>
          <w:rFonts w:eastAsia="宋体"/>
          <w:lang w:eastAsia="zh-CN"/>
        </w:rPr>
        <w:t xml:space="preserve">ure state. </w:t>
      </w:r>
      <w:r w:rsidR="00770B05">
        <w:rPr>
          <w:rFonts w:eastAsia="宋体"/>
          <w:lang w:eastAsia="zh-CN"/>
        </w:rPr>
        <w:t xml:space="preserve">The </w:t>
      </w:r>
      <w:r w:rsidR="00133436">
        <w:rPr>
          <w:rFonts w:eastAsia="宋体"/>
          <w:lang w:eastAsia="zh-CN"/>
        </w:rPr>
        <w:t xml:space="preserve">magnitudes </w:t>
      </w:r>
      <w:r w:rsidR="00F80D9A">
        <w:rPr>
          <w:rFonts w:eastAsia="宋体"/>
          <w:lang w:eastAsia="zh-CN"/>
        </w:rPr>
        <w:t>closer to 100% in</w:t>
      </w:r>
      <w:r w:rsidR="00727B7D">
        <w:rPr>
          <w:rFonts w:eastAsia="宋体"/>
          <w:lang w:eastAsia="zh-CN"/>
        </w:rPr>
        <w:t xml:space="preserve"> </w:t>
      </w:r>
      <w:r w:rsidR="00350D91">
        <w:rPr>
          <w:rFonts w:eastAsia="宋体"/>
          <w:lang w:eastAsia="zh-CN"/>
        </w:rPr>
        <w:t xml:space="preserve">figure 6 </w:t>
      </w:r>
      <w:r w:rsidR="009E5BB5">
        <w:rPr>
          <w:rFonts w:eastAsia="宋体"/>
          <w:lang w:eastAsia="zh-CN"/>
        </w:rPr>
        <w:t>represent</w:t>
      </w:r>
      <w:r w:rsidR="00726824">
        <w:rPr>
          <w:rFonts w:eastAsia="宋体"/>
          <w:lang w:eastAsia="zh-CN"/>
        </w:rPr>
        <w:t xml:space="preserve">ed </w:t>
      </w:r>
      <w:r w:rsidR="002A1631">
        <w:rPr>
          <w:rFonts w:eastAsia="宋体"/>
          <w:lang w:eastAsia="zh-CN"/>
        </w:rPr>
        <w:t xml:space="preserve">potential </w:t>
      </w:r>
      <w:r w:rsidR="00B22B9A">
        <w:rPr>
          <w:rFonts w:eastAsia="宋体"/>
          <w:lang w:eastAsia="zh-CN"/>
        </w:rPr>
        <w:t xml:space="preserve">human occupancy. </w:t>
      </w:r>
      <w:r w:rsidR="00361C6B">
        <w:rPr>
          <w:rFonts w:eastAsia="宋体"/>
          <w:lang w:eastAsia="zh-CN"/>
        </w:rPr>
        <w:t xml:space="preserve">There </w:t>
      </w:r>
      <w:proofErr w:type="gramStart"/>
      <w:r w:rsidR="00361C6B">
        <w:rPr>
          <w:rFonts w:eastAsia="宋体"/>
          <w:lang w:eastAsia="zh-CN"/>
        </w:rPr>
        <w:t>are</w:t>
      </w:r>
      <w:proofErr w:type="gramEnd"/>
      <w:r w:rsidR="00361C6B">
        <w:rPr>
          <w:rFonts w:eastAsia="宋体"/>
          <w:lang w:eastAsia="zh-CN"/>
        </w:rPr>
        <w:t xml:space="preserve"> occupancy </w:t>
      </w:r>
      <w:proofErr w:type="gramStart"/>
      <w:r w:rsidR="00361C6B">
        <w:rPr>
          <w:rFonts w:eastAsia="宋体"/>
          <w:lang w:eastAsia="zh-CN"/>
        </w:rPr>
        <w:t>patterns</w:t>
      </w:r>
      <w:proofErr w:type="gramEnd"/>
      <w:r w:rsidR="00B9561D">
        <w:rPr>
          <w:rFonts w:eastAsia="宋体"/>
          <w:lang w:eastAsia="zh-CN"/>
        </w:rPr>
        <w:t xml:space="preserve"> can </w:t>
      </w:r>
      <w:proofErr w:type="gramStart"/>
      <w:r w:rsidR="00B9561D">
        <w:rPr>
          <w:rFonts w:eastAsia="宋体"/>
          <w:lang w:eastAsia="zh-CN"/>
        </w:rPr>
        <w:t>be visualized</w:t>
      </w:r>
      <w:proofErr w:type="gramEnd"/>
      <w:r w:rsidR="00B9561D">
        <w:rPr>
          <w:rFonts w:eastAsia="宋体"/>
          <w:lang w:eastAsia="zh-CN"/>
        </w:rPr>
        <w:t xml:space="preserve"> </w:t>
      </w:r>
      <w:r w:rsidR="00902029">
        <w:rPr>
          <w:rFonts w:eastAsia="宋体"/>
          <w:lang w:eastAsia="zh-CN"/>
        </w:rPr>
        <w:t xml:space="preserve">without any data processing. </w:t>
      </w:r>
      <w:r w:rsidR="002B7841" w:rsidRPr="00466D67">
        <w:rPr>
          <w:rFonts w:eastAsia="宋体"/>
          <w:noProof/>
          <w:lang w:eastAsia="zh-CN"/>
        </w:rPr>
        <w:drawing>
          <wp:anchor distT="0" distB="0" distL="114300" distR="114300" simplePos="0" relativeHeight="251673088" behindDoc="0" locked="0" layoutInCell="1" allowOverlap="1" wp14:anchorId="3EA28500" wp14:editId="49483223">
            <wp:simplePos x="0" y="0"/>
            <wp:positionH relativeFrom="margin">
              <wp:posOffset>213512</wp:posOffset>
            </wp:positionH>
            <wp:positionV relativeFrom="margin">
              <wp:posOffset>14631</wp:posOffset>
            </wp:positionV>
            <wp:extent cx="2033270" cy="2273935"/>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3270" cy="2273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A89">
        <w:rPr>
          <w:rFonts w:eastAsia="宋体"/>
          <w:lang w:eastAsia="zh-CN"/>
        </w:rPr>
        <w:t>We</w:t>
      </w:r>
      <w:r w:rsidR="00090A11">
        <w:rPr>
          <w:rFonts w:eastAsia="宋体"/>
          <w:lang w:eastAsia="zh-CN"/>
        </w:rPr>
        <w:t xml:space="preserve"> later </w:t>
      </w:r>
      <w:r w:rsidR="001A5154">
        <w:rPr>
          <w:rFonts w:eastAsia="宋体"/>
          <w:lang w:eastAsia="zh-CN"/>
        </w:rPr>
        <w:t xml:space="preserve">attempted to </w:t>
      </w:r>
      <w:r w:rsidR="00090A11">
        <w:rPr>
          <w:rFonts w:eastAsia="宋体"/>
          <w:lang w:eastAsia="zh-CN"/>
        </w:rPr>
        <w:t>appl</w:t>
      </w:r>
      <w:r w:rsidR="001A5154">
        <w:rPr>
          <w:rFonts w:eastAsia="宋体"/>
          <w:lang w:eastAsia="zh-CN"/>
        </w:rPr>
        <w:t>y</w:t>
      </w:r>
      <w:r w:rsidR="00090A11">
        <w:rPr>
          <w:rFonts w:eastAsia="宋体"/>
          <w:lang w:eastAsia="zh-CN"/>
        </w:rPr>
        <w:t xml:space="preserve"> </w:t>
      </w:r>
      <w:proofErr w:type="gramStart"/>
      <w:r w:rsidR="00090A11">
        <w:rPr>
          <w:rFonts w:eastAsia="宋体"/>
          <w:lang w:eastAsia="zh-CN"/>
        </w:rPr>
        <w:t>some</w:t>
      </w:r>
      <w:proofErr w:type="gramEnd"/>
      <w:r w:rsidR="00090A11">
        <w:rPr>
          <w:rFonts w:eastAsia="宋体"/>
          <w:lang w:eastAsia="zh-CN"/>
        </w:rPr>
        <w:t xml:space="preserve"> machine learning algorithms </w:t>
      </w:r>
      <w:r w:rsidR="001A5154">
        <w:rPr>
          <w:rFonts w:eastAsia="宋体"/>
          <w:lang w:eastAsia="zh-CN"/>
        </w:rPr>
        <w:t xml:space="preserve">to obtain </w:t>
      </w:r>
      <w:r w:rsidR="00B16DE6">
        <w:rPr>
          <w:rFonts w:eastAsia="宋体"/>
          <w:lang w:eastAsia="zh-CN"/>
        </w:rPr>
        <w:t xml:space="preserve">apparent occupancy. </w:t>
      </w:r>
    </w:p>
    <w:p w14:paraId="5BE8D7C8" w14:textId="14BB4A85" w:rsidR="00C05548" w:rsidRPr="00C954B4" w:rsidRDefault="00C05548" w:rsidP="00C519AA">
      <w:pPr>
        <w:pStyle w:val="Para"/>
      </w:pPr>
    </w:p>
    <w:p w14:paraId="62E39626" w14:textId="3F26D92E" w:rsidR="00C954B4" w:rsidRPr="00C954B4" w:rsidRDefault="00C954B4" w:rsidP="00C519AA">
      <w:pPr>
        <w:pStyle w:val="Para"/>
      </w:pPr>
    </w:p>
    <w:p w14:paraId="50041EEC" w14:textId="0E42AFC3" w:rsidR="00C954B4" w:rsidRDefault="00D124A9" w:rsidP="00C519AA">
      <w:pPr>
        <w:pStyle w:val="Para"/>
      </w:pPr>
      <w:r>
        <w:t>4</w:t>
      </w:r>
      <w:r w:rsidR="00C954B4" w:rsidRPr="00C954B4">
        <w:t xml:space="preserve">.2 </w:t>
      </w:r>
      <w:r w:rsidR="0049147B">
        <w:t>Data Cleaning</w:t>
      </w:r>
    </w:p>
    <w:p w14:paraId="71F050E4" w14:textId="77777777" w:rsidR="0049147B" w:rsidRPr="00C954B4" w:rsidRDefault="0049147B" w:rsidP="00C519AA">
      <w:pPr>
        <w:pStyle w:val="Para"/>
      </w:pPr>
    </w:p>
    <w:p w14:paraId="49232BE2" w14:textId="5C5D62B4" w:rsidR="00C954B4" w:rsidRDefault="00C954B4" w:rsidP="00C519AA">
      <w:pPr>
        <w:pStyle w:val="Para"/>
      </w:pPr>
      <w:r w:rsidRPr="00C954B4">
        <w:t xml:space="preserve">The sensors measurements data has noise and erroneous readings. Apply Frequency Decomposition and Filtering, canny edge detection as step change detection. The canny edge detection function is available in the python coding community. The main application of canny detection is smoothing images. </w:t>
      </w:r>
      <w:r w:rsidR="00022468">
        <w:t xml:space="preserve">Two </w:t>
      </w:r>
      <w:r w:rsidR="00426BA5">
        <w:t>types of step-edge</w:t>
      </w:r>
      <w:r w:rsidR="001E30B3">
        <w:t>s are distinguished</w:t>
      </w:r>
      <w:r w:rsidR="004266BA">
        <w:t xml:space="preserve"> – an upward </w:t>
      </w:r>
      <w:r w:rsidR="00075C2F">
        <w:t xml:space="preserve">step-edge is a step-edge where the mean </w:t>
      </w:r>
      <w:r w:rsidR="00DD6D24">
        <w:t xml:space="preserve">increases after </w:t>
      </w:r>
      <w:r w:rsidR="003D7254">
        <w:t xml:space="preserve">the edge, and a downward step-edge </w:t>
      </w:r>
      <w:r w:rsidR="00474276">
        <w:t xml:space="preserve">where the mean decreases after the </w:t>
      </w:r>
      <w:r w:rsidR="00E55316">
        <w:t xml:space="preserve">edge. </w:t>
      </w:r>
    </w:p>
    <w:p w14:paraId="794FA079" w14:textId="62C68B4C" w:rsidR="00A16640" w:rsidRPr="00C954B4" w:rsidRDefault="00A16640" w:rsidP="00C519AA">
      <w:pPr>
        <w:pStyle w:val="Para"/>
      </w:pPr>
    </w:p>
    <w:p w14:paraId="6557695F" w14:textId="3B6C4059" w:rsidR="00C954B4" w:rsidRDefault="007609AB" w:rsidP="00C519AA">
      <w:pPr>
        <w:pStyle w:val="Para"/>
      </w:pPr>
      <w:r>
        <w:t>4</w:t>
      </w:r>
      <w:r w:rsidR="00C954B4" w:rsidRPr="00C954B4">
        <w:t>.3 Modeling</w:t>
      </w:r>
    </w:p>
    <w:p w14:paraId="5EF262C8" w14:textId="77777777" w:rsidR="0049147B" w:rsidRPr="00C954B4" w:rsidRDefault="0049147B" w:rsidP="00C519AA">
      <w:pPr>
        <w:pStyle w:val="Para"/>
      </w:pPr>
    </w:p>
    <w:p w14:paraId="339C7D58" w14:textId="4E895D4F" w:rsidR="27388821" w:rsidRDefault="27388821" w:rsidP="27388821">
      <w:pPr>
        <w:rPr>
          <w:rFonts w:eastAsia="Linux Libertine" w:cs="Linux Libertine"/>
          <w:szCs w:val="18"/>
        </w:rPr>
      </w:pPr>
      <w:r>
        <w:t xml:space="preserve">Each sensor measurement will provide an occupancy indicative signal. Combine all measurements to derive an aggregate pattern involving multi-model estimation technique [2]. </w:t>
      </w:r>
      <w:proofErr w:type="gramStart"/>
      <w:r w:rsidRPr="27388821">
        <w:rPr>
          <w:rFonts w:eastAsia="Linux Libertine" w:cs="Linux Libertine"/>
          <w:szCs w:val="18"/>
        </w:rPr>
        <w:t>Several</w:t>
      </w:r>
      <w:proofErr w:type="gramEnd"/>
      <w:r w:rsidRPr="27388821">
        <w:rPr>
          <w:rFonts w:eastAsia="Linux Libertine" w:cs="Linux Libertine"/>
          <w:szCs w:val="18"/>
        </w:rPr>
        <w:t xml:space="preserve"> machine learning approaches exist that provide solutions to room occupancy detection where it is possible to predict the average number of occupants to </w:t>
      </w:r>
      <w:proofErr w:type="gramStart"/>
      <w:r w:rsidRPr="27388821">
        <w:rPr>
          <w:rFonts w:eastAsia="Linux Libertine" w:cs="Linux Libertine"/>
          <w:szCs w:val="18"/>
        </w:rPr>
        <w:t>very high</w:t>
      </w:r>
      <w:proofErr w:type="gramEnd"/>
      <w:r w:rsidRPr="27388821">
        <w:rPr>
          <w:rFonts w:eastAsia="Linux Libertine" w:cs="Linux Libertine"/>
          <w:szCs w:val="18"/>
        </w:rPr>
        <w:t xml:space="preserve"> accuracy. Each of these methods provides various algorithms standardized and published as techniques with specific applications. One approach is to use a supervised machine learning model. This uses labeled data which </w:t>
      </w:r>
      <w:proofErr w:type="gramStart"/>
      <w:r w:rsidRPr="27388821">
        <w:rPr>
          <w:rFonts w:eastAsia="Linux Libertine" w:cs="Linux Libertine"/>
          <w:szCs w:val="18"/>
        </w:rPr>
        <w:t>simulate</w:t>
      </w:r>
      <w:proofErr w:type="gramEnd"/>
      <w:r w:rsidRPr="27388821">
        <w:rPr>
          <w:rFonts w:eastAsia="Linux Libertine" w:cs="Linux Libertine"/>
          <w:szCs w:val="18"/>
        </w:rPr>
        <w:t xml:space="preserve"> an ideal situation of the scenario under investigation, the unsupervised model uses unmarked data while the semi-supervised approach gives a hybrid of both supervised and unsupervised learning (Brennan 47). </w:t>
      </w:r>
    </w:p>
    <w:p w14:paraId="05D61F08" w14:textId="68239108" w:rsidR="27388821" w:rsidRDefault="27388821" w:rsidP="27388821">
      <w:pPr>
        <w:rPr>
          <w:rFonts w:eastAsia="Linux Libertine" w:cs="Linux Libertine"/>
          <w:szCs w:val="18"/>
        </w:rPr>
      </w:pPr>
      <w:r w:rsidRPr="24CE1574">
        <w:rPr>
          <w:rFonts w:eastAsia="Linux Libertine" w:cs="Linux Libertine"/>
        </w:rPr>
        <w:t xml:space="preserve">Machine learning models are most useful in custom applications where the data set provided is </w:t>
      </w:r>
      <w:proofErr w:type="gramStart"/>
      <w:r w:rsidRPr="24CE1574">
        <w:rPr>
          <w:rFonts w:eastAsia="Linux Libertine" w:cs="Linux Libertine"/>
        </w:rPr>
        <w:t>relatively small</w:t>
      </w:r>
      <w:proofErr w:type="gramEnd"/>
      <w:r w:rsidRPr="24CE1574">
        <w:rPr>
          <w:rFonts w:eastAsia="Linux Libertine" w:cs="Linux Libertine"/>
        </w:rPr>
        <w:t xml:space="preserve"> and the nature of features to </w:t>
      </w:r>
      <w:proofErr w:type="gramStart"/>
      <w:r w:rsidRPr="24CE1574">
        <w:rPr>
          <w:rFonts w:eastAsia="Linux Libertine" w:cs="Linux Libertine"/>
        </w:rPr>
        <w:t>be used</w:t>
      </w:r>
      <w:proofErr w:type="gramEnd"/>
      <w:r w:rsidRPr="24CE1574">
        <w:rPr>
          <w:rFonts w:eastAsia="Linux Libertine" w:cs="Linux Libertine"/>
        </w:rPr>
        <w:t xml:space="preserve"> in the algorithm is already known. </w:t>
      </w:r>
      <w:proofErr w:type="gramStart"/>
      <w:r w:rsidRPr="24CE1574">
        <w:rPr>
          <w:rFonts w:eastAsia="Linux Libertine" w:cs="Linux Libertine"/>
        </w:rPr>
        <w:t>A number of</w:t>
      </w:r>
      <w:proofErr w:type="gramEnd"/>
      <w:r w:rsidRPr="24CE1574">
        <w:rPr>
          <w:rFonts w:eastAsia="Linux Libertine" w:cs="Linux Libertine"/>
        </w:rPr>
        <w:t xml:space="preserve"> algorithms exist which can </w:t>
      </w:r>
      <w:proofErr w:type="gramStart"/>
      <w:r w:rsidRPr="24CE1574">
        <w:rPr>
          <w:rFonts w:eastAsia="Linux Libertine" w:cs="Linux Libertine"/>
        </w:rPr>
        <w:t>be used</w:t>
      </w:r>
      <w:proofErr w:type="gramEnd"/>
      <w:r w:rsidRPr="24CE1574">
        <w:rPr>
          <w:rFonts w:eastAsia="Linux Libertine" w:cs="Linux Libertine"/>
        </w:rPr>
        <w:t xml:space="preserve"> to analyze data from a building management system and predict various parameters. This includes using a K-nearest neighbor (KNN) classification, random forest, and support vector machines (Abade et. al). Other techniques include classification and regression trees, linear discriminant </w:t>
      </w:r>
      <w:proofErr w:type="gramStart"/>
      <w:r w:rsidRPr="24CE1574">
        <w:rPr>
          <w:rFonts w:eastAsia="Linux Libertine" w:cs="Linux Libertine"/>
        </w:rPr>
        <w:t>functions</w:t>
      </w:r>
      <w:proofErr w:type="gramEnd"/>
      <w:r w:rsidRPr="24CE1574">
        <w:rPr>
          <w:rFonts w:eastAsia="Linux Libertine" w:cs="Linux Libertine"/>
        </w:rPr>
        <w:t xml:space="preserve"> and extreme learning machines. </w:t>
      </w:r>
      <w:proofErr w:type="gramStart"/>
      <w:r w:rsidRPr="24CE1574">
        <w:rPr>
          <w:rFonts w:eastAsia="Linux Libertine" w:cs="Linux Libertine"/>
        </w:rPr>
        <w:t>Most of</w:t>
      </w:r>
      <w:proofErr w:type="gramEnd"/>
      <w:r w:rsidRPr="24CE1574">
        <w:rPr>
          <w:rFonts w:eastAsia="Linux Libertine" w:cs="Linux Libertine"/>
        </w:rPr>
        <w:t xml:space="preserve"> these algorithms have their advantages and disadvantages depending on where it is that they </w:t>
      </w:r>
      <w:proofErr w:type="gramStart"/>
      <w:r w:rsidRPr="24CE1574">
        <w:rPr>
          <w:rFonts w:eastAsia="Linux Libertine" w:cs="Linux Libertine"/>
        </w:rPr>
        <w:t>are applied</w:t>
      </w:r>
      <w:proofErr w:type="gramEnd"/>
      <w:r w:rsidRPr="24CE1574">
        <w:rPr>
          <w:rFonts w:eastAsia="Linux Libertine" w:cs="Linux Libertine"/>
        </w:rPr>
        <w:t>.</w:t>
      </w:r>
    </w:p>
    <w:p w14:paraId="14558A4B" w14:textId="0C03D4E4" w:rsidR="27388821" w:rsidRDefault="27388821" w:rsidP="27388821">
      <w:pPr>
        <w:pStyle w:val="Para"/>
        <w:rPr>
          <w:rFonts w:eastAsia="Linux Libertine" w:cs="Linux Libertine"/>
        </w:rPr>
      </w:pPr>
    </w:p>
    <w:p w14:paraId="4F17D7F8" w14:textId="77777777" w:rsidR="00675C66" w:rsidRDefault="00675C66" w:rsidP="00C519AA">
      <w:pPr>
        <w:pStyle w:val="Para"/>
        <w:rPr>
          <w:rFonts w:eastAsia="Linux Libertine" w:cs="Linux Libertine"/>
        </w:rPr>
      </w:pPr>
    </w:p>
    <w:p w14:paraId="3FB7F5A9" w14:textId="6C1C0931" w:rsidR="00E530B2" w:rsidRDefault="007609AB" w:rsidP="00E530B2">
      <w:pPr>
        <w:pStyle w:val="Para"/>
      </w:pPr>
      <w:r>
        <w:t>4.3.1</w:t>
      </w:r>
      <w:r w:rsidR="00B61F8C">
        <w:t xml:space="preserve"> </w:t>
      </w:r>
      <w:r w:rsidR="00E530B2">
        <w:t>K</w:t>
      </w:r>
      <w:r w:rsidR="0009739C">
        <w:t xml:space="preserve">-Nearest </w:t>
      </w:r>
      <w:r w:rsidR="001B75EB">
        <w:t>Neighbors</w:t>
      </w:r>
    </w:p>
    <w:p w14:paraId="71135D65" w14:textId="77777777" w:rsidR="007D1496" w:rsidRDefault="007D1496" w:rsidP="00E530B2">
      <w:pPr>
        <w:pStyle w:val="Para"/>
      </w:pPr>
    </w:p>
    <w:p w14:paraId="049E81AA" w14:textId="001CA19E" w:rsidR="00E530B2" w:rsidRPr="00E530B2" w:rsidRDefault="002B7841" w:rsidP="00E530B2">
      <w:pPr>
        <w:pStyle w:val="Para"/>
      </w:pPr>
      <w:r>
        <w:rPr>
          <w:noProof/>
        </w:rPr>
        <mc:AlternateContent>
          <mc:Choice Requires="wps">
            <w:drawing>
              <wp:anchor distT="45720" distB="45720" distL="114300" distR="114300" simplePos="0" relativeHeight="251717120" behindDoc="0" locked="0" layoutInCell="1" allowOverlap="1" wp14:anchorId="61067B79" wp14:editId="6570E6A4">
                <wp:simplePos x="0" y="0"/>
                <wp:positionH relativeFrom="margin">
                  <wp:align>left</wp:align>
                </wp:positionH>
                <wp:positionV relativeFrom="topMargin">
                  <wp:posOffset>3323971</wp:posOffset>
                </wp:positionV>
                <wp:extent cx="2209165" cy="239395"/>
                <wp:effectExtent l="0" t="0" r="635" b="8255"/>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239395"/>
                        </a:xfrm>
                        <a:prstGeom prst="rect">
                          <a:avLst/>
                        </a:prstGeom>
                        <a:solidFill>
                          <a:srgbClr val="FFFFFF"/>
                        </a:solidFill>
                        <a:ln w="9525">
                          <a:noFill/>
                          <a:miter lim="800000"/>
                          <a:headEnd/>
                          <a:tailEnd/>
                        </a:ln>
                      </wps:spPr>
                      <wps:txbx>
                        <w:txbxContent>
                          <w:p w14:paraId="23E930FD" w14:textId="1DDD7F3B" w:rsidR="004766D0" w:rsidRDefault="004766D0" w:rsidP="004766D0">
                            <w:r>
                              <w:t xml:space="preserve">Figure 7 Sampling damper position data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67B79" id="_x0000_s1030" type="#_x0000_t202" style="position:absolute;left:0;text-align:left;margin-left:0;margin-top:261.75pt;width:173.95pt;height:18.85pt;z-index:251717120;visibility:visible;mso-wrap-style:square;mso-width-percent:0;mso-height-percent:0;mso-wrap-distance-left:9pt;mso-wrap-distance-top:3.6pt;mso-wrap-distance-right:9pt;mso-wrap-distance-bottom:3.6pt;mso-position-horizontal:lef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" stroked="f">
                <v:textbox>
                  <w:txbxContent>
                    <w:p w14:paraId="23E930FD" w14:textId="1DDD7F3B" w:rsidR="004766D0" w:rsidRDefault="004766D0" w:rsidP="004766D0">
                      <w:r>
                        <w:t xml:space="preserve">Figure 7 Sampling damper position data </w:t>
                      </w:r>
                    </w:p>
                  </w:txbxContent>
                </v:textbox>
                <w10:wrap type="topAndBottom" anchorx="margin" anchory="margin"/>
              </v:shape>
            </w:pict>
          </mc:Fallback>
        </mc:AlternateContent>
      </w:r>
      <w:r w:rsidR="00E530B2" w:rsidRPr="00E530B2">
        <w:t xml:space="preserve">The KNN algorithm is an example of a supervised approach to machine learning. It can </w:t>
      </w:r>
      <w:proofErr w:type="gramStart"/>
      <w:r w:rsidR="00E530B2" w:rsidRPr="00E530B2">
        <w:t>be used</w:t>
      </w:r>
      <w:proofErr w:type="gramEnd"/>
      <w:r w:rsidR="00E530B2" w:rsidRPr="00E530B2">
        <w:t xml:space="preserve"> to solve classification as well as regression problems. KNN algorithm is a non-parametric learning algorithm. It often takes </w:t>
      </w:r>
      <w:proofErr w:type="gramStart"/>
      <w:r w:rsidR="00E530B2" w:rsidRPr="00E530B2">
        <w:t>a lot of</w:t>
      </w:r>
      <w:proofErr w:type="gramEnd"/>
      <w:r w:rsidR="00E530B2" w:rsidRPr="00E530B2">
        <w:t xml:space="preserve"> time to run through all data points </w:t>
      </w:r>
      <w:proofErr w:type="gramStart"/>
      <w:r w:rsidR="00E530B2" w:rsidRPr="00E530B2">
        <w:t>in order to</w:t>
      </w:r>
      <w:proofErr w:type="gramEnd"/>
      <w:r w:rsidR="00E530B2" w:rsidRPr="00E530B2">
        <w:t xml:space="preserve"> process all underlying information in the data. This makes it </w:t>
      </w:r>
      <w:proofErr w:type="gramStart"/>
      <w:r w:rsidR="00E530B2" w:rsidRPr="00E530B2">
        <w:t>relatively slow</w:t>
      </w:r>
      <w:proofErr w:type="gramEnd"/>
      <w:r w:rsidR="00E530B2" w:rsidRPr="00E530B2">
        <w:t xml:space="preserve"> during the training phase </w:t>
      </w:r>
      <w:proofErr w:type="gramStart"/>
      <w:r w:rsidR="00E530B2" w:rsidRPr="00E530B2">
        <w:t>and also</w:t>
      </w:r>
      <w:proofErr w:type="gramEnd"/>
      <w:r w:rsidR="00E530B2" w:rsidRPr="00E530B2">
        <w:t xml:space="preserve"> a high memory consumption hence costlier to train a KNN model. Its training does not have a specialized training phase as it uses all the data for classification training, a property commonly known as lazy learning. It works by assigning a value based on feature similarity to </w:t>
      </w:r>
      <w:proofErr w:type="gramStart"/>
      <w:r w:rsidR="00E530B2" w:rsidRPr="00E530B2">
        <w:t>anew</w:t>
      </w:r>
      <w:proofErr w:type="gramEnd"/>
      <w:r w:rsidR="00E530B2" w:rsidRPr="00E530B2">
        <w:t xml:space="preserve"> data point that relates the data point to how close they are to other data points used in the training phase. It </w:t>
      </w:r>
      <w:proofErr w:type="gramStart"/>
      <w:r w:rsidR="00E530B2" w:rsidRPr="00E530B2">
        <w:t>is preferred</w:t>
      </w:r>
      <w:proofErr w:type="gramEnd"/>
      <w:r w:rsidR="00E530B2" w:rsidRPr="00E530B2">
        <w:t xml:space="preserve"> for its ability to process non-linear data both as a classifier and a regressor algorithm (Wang et. al). Its simplicity and ease of use make it a popular choice for </w:t>
      </w:r>
      <w:proofErr w:type="gramStart"/>
      <w:r w:rsidR="00E530B2" w:rsidRPr="00E530B2">
        <w:t>many</w:t>
      </w:r>
      <w:proofErr w:type="gramEnd"/>
      <w:r w:rsidR="00E530B2" w:rsidRPr="00E530B2">
        <w:t xml:space="preserve"> applications. Nearest neighbors </w:t>
      </w:r>
      <w:proofErr w:type="gramStart"/>
      <w:r w:rsidR="00E530B2" w:rsidRPr="00E530B2">
        <w:t>are calculated</w:t>
      </w:r>
      <w:proofErr w:type="gramEnd"/>
      <w:r w:rsidR="00E530B2" w:rsidRPr="00E530B2">
        <w:t xml:space="preserve"> based on the Euclidean distance (Wang et. al). </w:t>
      </w:r>
    </w:p>
    <w:p w14:paraId="4FE116AC" w14:textId="63D77327" w:rsidR="00E530B2" w:rsidRPr="00E530B2" w:rsidRDefault="00E530B2" w:rsidP="00E530B2">
      <w:pPr>
        <w:pStyle w:val="Para"/>
      </w:pPr>
      <w:r w:rsidRPr="00E530B2">
        <w:t>For a KNN algorithm application, when given a data set defined by (</w:t>
      </w:r>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oMath>
      <w:r w:rsidRPr="00E530B2">
        <w:t xml:space="preserve">) and K is a series sequence with values K=1, 2 up to an unknown value N, and then the distance </w:t>
      </w:r>
      <w:proofErr w:type="gramStart"/>
      <w:r w:rsidRPr="00E530B2">
        <w:t>is calculated</w:t>
      </w:r>
      <w:proofErr w:type="gramEnd"/>
      <w:r w:rsidRPr="00E530B2">
        <w:t xml:space="preserve"> using the equation below:</w:t>
      </w:r>
    </w:p>
    <w:p w14:paraId="092F9C01" w14:textId="7015C3C5" w:rsidR="00E530B2" w:rsidRPr="00E530B2" w:rsidRDefault="00000000" w:rsidP="00E530B2">
      <w:pPr>
        <w:pStyle w:val="Para"/>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m:oMathPara>
    </w:p>
    <w:p w14:paraId="075FD00F" w14:textId="23F37BEC" w:rsidR="00675C66" w:rsidRDefault="00E530B2" w:rsidP="00E530B2">
      <w:pPr>
        <w:pStyle w:val="Para"/>
      </w:pPr>
      <w:r w:rsidRPr="00E530B2">
        <w:t xml:space="preserve">Where </w:t>
      </w:r>
      <w:proofErr w:type="spellStart"/>
      <w:r w:rsidRPr="00E530B2">
        <w:t>t</w:t>
      </w:r>
      <w:proofErr w:type="spellEnd"/>
      <w:r w:rsidRPr="00E530B2">
        <w:t xml:space="preserve"> is the test sample and DK </w:t>
      </w:r>
      <w:r w:rsidR="008536F1" w:rsidRPr="00E530B2">
        <w:t>are</w:t>
      </w:r>
      <w:r w:rsidRPr="00E530B2">
        <w:t xml:space="preserve"> the distance between t and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E530B2">
        <w:t xml:space="preserve"> while </w:t>
      </w:r>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oMath>
      <w:r w:rsidRPr="00E530B2">
        <w:t>is the sample value (Brennan 58).</w:t>
      </w:r>
    </w:p>
    <w:p w14:paraId="2E0E9A34" w14:textId="636E9E13" w:rsidR="00DD2009" w:rsidRDefault="00DD2009" w:rsidP="00E530B2">
      <w:pPr>
        <w:pStyle w:val="Para"/>
      </w:pPr>
    </w:p>
    <w:p w14:paraId="14DD364F" w14:textId="1EC69FB5" w:rsidR="007609AB" w:rsidRDefault="007609AB" w:rsidP="007A76BF">
      <w:pPr>
        <w:pStyle w:val="Para"/>
      </w:pPr>
      <w:r>
        <w:t>4.3.2</w:t>
      </w:r>
      <w:r w:rsidR="0049147B">
        <w:t xml:space="preserve"> Support Vector Machine </w:t>
      </w:r>
    </w:p>
    <w:p w14:paraId="44E9A0CB" w14:textId="77777777" w:rsidR="0049147B" w:rsidRDefault="0049147B" w:rsidP="007A76BF">
      <w:pPr>
        <w:pStyle w:val="Para"/>
      </w:pPr>
    </w:p>
    <w:p w14:paraId="113AC29D" w14:textId="25FCDB0B" w:rsidR="007A76BF" w:rsidRDefault="007A76BF" w:rsidP="007A76BF">
      <w:pPr>
        <w:pStyle w:val="Para"/>
      </w:pPr>
      <w:r>
        <w:t xml:space="preserve">Support Vector Machine (SVM) is another classification algorithm that </w:t>
      </w:r>
      <w:proofErr w:type="gramStart"/>
      <w:r>
        <w:t>is used</w:t>
      </w:r>
      <w:proofErr w:type="gramEnd"/>
      <w:r>
        <w:t xml:space="preserve"> for supervised machine learning. It uses a discriminative principle to classify and separate objects using hyperplane transformations known as kernels (Wang et. al). </w:t>
      </w:r>
      <w:proofErr w:type="gramStart"/>
      <w:r>
        <w:t>Generally, this</w:t>
      </w:r>
      <w:proofErr w:type="gramEnd"/>
      <w:r>
        <w:t xml:space="preserve"> method requires </w:t>
      </w:r>
      <w:proofErr w:type="gramStart"/>
      <w:r>
        <w:t>a lot of</w:t>
      </w:r>
      <w:proofErr w:type="gramEnd"/>
      <w:r>
        <w:t xml:space="preserve"> time to find the perfect classifier for </w:t>
      </w:r>
      <w:proofErr w:type="gramStart"/>
      <w:r>
        <w:t>very large</w:t>
      </w:r>
      <w:proofErr w:type="gramEnd"/>
      <w:r>
        <w:t xml:space="preserve"> data sets hence the need for involving secondary parameters called regularization that allow the data to </w:t>
      </w:r>
      <w:proofErr w:type="gramStart"/>
      <w:r>
        <w:t>be tuned</w:t>
      </w:r>
      <w:proofErr w:type="gramEnd"/>
      <w:r>
        <w:t xml:space="preserve">. This method has successfully </w:t>
      </w:r>
      <w:proofErr w:type="gramStart"/>
      <w:r>
        <w:t>been implemented</w:t>
      </w:r>
      <w:proofErr w:type="gramEnd"/>
      <w:r>
        <w:t xml:space="preserve"> for use in predicting occupancy levels. The model used in this case is highly dependent only on a subset of the training data (Wang et. al). This is because the cost function does not use training data close to the model prediction. A previously designed model follows the following two equations: </w:t>
      </w:r>
    </w:p>
    <w:p w14:paraId="1648CB84" w14:textId="5B806257" w:rsidR="007A76BF" w:rsidRDefault="007A76BF" w:rsidP="007A76BF">
      <w:pPr>
        <w:pStyle w:val="Para"/>
      </w:pPr>
      <w:r>
        <w:lastRenderedPageBreak/>
        <w:t>Minimizing the function:</w:t>
      </w:r>
    </w:p>
    <w:p w14:paraId="2DBCD262" w14:textId="77777777" w:rsidR="001A38BF" w:rsidRPr="00355F55" w:rsidRDefault="00000000" w:rsidP="001A38BF">
      <w:pPr>
        <w:spacing w:line="240" w:lineRule="auto"/>
        <w:rPr>
          <w:rFonts w:ascii="Times New Roman" w:eastAsiaTheme="minorEastAsia" w:hAnsi="Times New Roman" w:cs="Times New Roman"/>
          <w:sz w:val="20"/>
          <w:szCs w:val="20"/>
        </w:rPr>
      </w:pPr>
      <m:oMathPara>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ω</m:t>
                  </m:r>
                </m:e>
              </m:d>
            </m:e>
            <m:sup>
              <m:r>
                <w:rPr>
                  <w:rFonts w:ascii="Cambria Math" w:hAnsi="Cambria Math" w:cs="Times New Roman"/>
                  <w:sz w:val="20"/>
                  <w:szCs w:val="20"/>
                </w:rPr>
                <m:t>2</m:t>
              </m:r>
            </m:sup>
          </m:sSup>
        </m:oMath>
      </m:oMathPara>
    </w:p>
    <w:p w14:paraId="7D5CFB29" w14:textId="75334CF9" w:rsidR="007A76BF" w:rsidRDefault="007A76BF" w:rsidP="007A76BF">
      <w:pPr>
        <w:pStyle w:val="Para"/>
      </w:pPr>
      <w:r>
        <w:t>Subject to the conditions given by the following inequalities:</w:t>
      </w:r>
    </w:p>
    <w:p w14:paraId="18625E0F" w14:textId="01836780" w:rsidR="004033D0" w:rsidRPr="002844AE" w:rsidRDefault="00000000" w:rsidP="004033D0">
      <w:pPr>
        <w:spacing w:line="240" w:lineRule="auto"/>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 xml:space="preserve">ω,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r>
            <w:rPr>
              <w:rFonts w:ascii="Cambria Math" w:eastAsiaTheme="minorEastAsia" w:hAnsi="Cambria Math" w:cs="Times New Roman"/>
              <w:sz w:val="20"/>
              <w:szCs w:val="20"/>
            </w:rPr>
            <m:t>-b≤ε</m:t>
          </m:r>
        </m:oMath>
      </m:oMathPara>
    </w:p>
    <w:p w14:paraId="29265C30" w14:textId="77777777" w:rsidR="002844AE" w:rsidRPr="00355F55" w:rsidRDefault="002844AE" w:rsidP="004033D0">
      <w:pPr>
        <w:spacing w:line="240" w:lineRule="auto"/>
        <w:rPr>
          <w:rFonts w:ascii="Times New Roman" w:eastAsiaTheme="minorEastAsia" w:hAnsi="Times New Roman" w:cs="Times New Roman"/>
          <w:sz w:val="20"/>
          <w:szCs w:val="20"/>
        </w:rPr>
      </w:pPr>
    </w:p>
    <w:p w14:paraId="1F12BFEF" w14:textId="1EC23A4C" w:rsidR="007A76BF" w:rsidRDefault="007A76BF" w:rsidP="007A76BF">
      <w:pPr>
        <w:pStyle w:val="Para"/>
      </w:pPr>
      <w:r>
        <w:t>And</w:t>
      </w:r>
    </w:p>
    <w:p w14:paraId="7D02779A" w14:textId="7939DAA1" w:rsidR="00355F55" w:rsidRPr="002844AE" w:rsidRDefault="00000000" w:rsidP="00355F55">
      <w:pPr>
        <w:spacing w:line="240" w:lineRule="auto"/>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d>
                <m:dPr>
                  <m:begChr m:val="〈"/>
                  <m:endChr m:val="〉"/>
                  <m:ctrlPr>
                    <w:rPr>
                      <w:rFonts w:ascii="Cambria Math" w:hAnsi="Cambria Math" w:cs="Times New Roman"/>
                      <w:i/>
                      <w:sz w:val="20"/>
                      <w:szCs w:val="20"/>
                    </w:rPr>
                  </m:ctrlPr>
                </m:dPr>
                <m:e>
                  <m:r>
                    <w:rPr>
                      <w:rFonts w:ascii="Cambria Math" w:hAnsi="Cambria Math" w:cs="Times New Roman"/>
                      <w:sz w:val="20"/>
                      <w:szCs w:val="20"/>
                    </w:rPr>
                    <m:t xml:space="preserve">ω, </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r>
                <w:rPr>
                  <w:rFonts w:ascii="Cambria Math" w:hAnsi="Cambria Math" w:cs="Times New Roman"/>
                  <w:sz w:val="20"/>
                  <w:szCs w:val="20"/>
                </w:rPr>
                <m:t>+b-y</m:t>
              </m:r>
            </m:e>
            <m:sub>
              <m:r>
                <w:rPr>
                  <w:rFonts w:ascii="Cambria Math" w:hAnsi="Cambria Math" w:cs="Times New Roman"/>
                  <w:sz w:val="20"/>
                  <w:szCs w:val="20"/>
                </w:rPr>
                <m:t>k</m:t>
              </m:r>
            </m:sub>
          </m:sSub>
          <m:r>
            <w:rPr>
              <w:rFonts w:ascii="Cambria Math" w:eastAsiaTheme="minorEastAsia" w:hAnsi="Cambria Math" w:cs="Times New Roman"/>
              <w:sz w:val="20"/>
              <w:szCs w:val="20"/>
            </w:rPr>
            <m:t>≤ε</m:t>
          </m:r>
        </m:oMath>
      </m:oMathPara>
    </w:p>
    <w:p w14:paraId="3B853D09" w14:textId="77777777" w:rsidR="002844AE" w:rsidRPr="00355F55" w:rsidRDefault="002844AE" w:rsidP="00355F55">
      <w:pPr>
        <w:spacing w:line="240" w:lineRule="auto"/>
        <w:rPr>
          <w:rFonts w:ascii="Times New Roman" w:eastAsiaTheme="minorEastAsia" w:hAnsi="Times New Roman" w:cs="Times New Roman"/>
          <w:sz w:val="20"/>
          <w:szCs w:val="20"/>
        </w:rPr>
      </w:pPr>
    </w:p>
    <w:p w14:paraId="6FFC64C2" w14:textId="442A4786" w:rsidR="007A76BF" w:rsidRDefault="007A76BF" w:rsidP="007A76BF">
      <w:pPr>
        <w:pStyle w:val="Para"/>
      </w:pPr>
      <w:r>
        <w:t xml:space="preserve">Where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A34903" w:rsidRPr="00E76B03">
        <w:rPr>
          <w:rFonts w:ascii="Times New Roman" w:eastAsiaTheme="minorEastAsia" w:hAnsi="Times New Roman" w:cs="Times New Roman"/>
          <w:sz w:val="24"/>
          <w:szCs w:val="24"/>
        </w:rPr>
        <w:t xml:space="preserve"> </w:t>
      </w:r>
      <w:r>
        <w:t xml:space="preserve">is a training sample,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rsidR="00412E76">
        <w:rPr>
          <w:rFonts w:eastAsiaTheme="minorEastAsia"/>
        </w:rPr>
        <w:t xml:space="preserve"> </w:t>
      </w:r>
      <w:r>
        <w:t xml:space="preserve">is the target, ε is the </w:t>
      </w:r>
      <w:r w:rsidR="008536F1">
        <w:t xml:space="preserve">threshold, </w:t>
      </w:r>
      <m:oMath>
        <m:d>
          <m:dPr>
            <m:begChr m:val="〈"/>
            <m:endChr m:val="〉"/>
            <m:ctrlPr>
              <w:rPr>
                <w:rFonts w:ascii="Cambria Math" w:hAnsi="Cambria Math" w:cs="Times New Roman"/>
                <w:i/>
              </w:rPr>
            </m:ctrlPr>
          </m:dPr>
          <m:e>
            <m:r>
              <w:rPr>
                <w:rFonts w:ascii="Cambria Math" w:hAnsi="Cambria Math" w:cs="Times New Roman"/>
              </w:rPr>
              <m:t xml:space="preserve">ω,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t>is the inner product, b is the y-intercept (Wang et. al).</w:t>
      </w:r>
    </w:p>
    <w:p w14:paraId="1DE3D376" w14:textId="77777777" w:rsidR="000462A2" w:rsidRDefault="000462A2" w:rsidP="007A76BF">
      <w:pPr>
        <w:pStyle w:val="Para"/>
      </w:pPr>
    </w:p>
    <w:p w14:paraId="40B260AF" w14:textId="73D3B2DC" w:rsidR="007A76BF" w:rsidRPr="00977251" w:rsidRDefault="000462A2" w:rsidP="007A76BF">
      <w:pPr>
        <w:pStyle w:val="Para"/>
        <w:rPr>
          <w:sz w:val="20"/>
          <w:szCs w:val="20"/>
        </w:rPr>
      </w:pPr>
      <w:r w:rsidRPr="00977251">
        <w:rPr>
          <w:sz w:val="20"/>
          <w:szCs w:val="20"/>
        </w:rPr>
        <w:t xml:space="preserve">4.3.3 </w:t>
      </w:r>
      <w:r w:rsidR="007A76BF" w:rsidRPr="00977251">
        <w:rPr>
          <w:sz w:val="20"/>
          <w:szCs w:val="20"/>
        </w:rPr>
        <w:t>Random Forest</w:t>
      </w:r>
    </w:p>
    <w:p w14:paraId="16EC11FA" w14:textId="77777777" w:rsidR="007D1496" w:rsidRDefault="007D1496" w:rsidP="007A76BF">
      <w:pPr>
        <w:pStyle w:val="Para"/>
      </w:pPr>
    </w:p>
    <w:p w14:paraId="559FDE58" w14:textId="4641B916" w:rsidR="00DD2009" w:rsidRDefault="00977251" w:rsidP="007A76BF">
      <w:pPr>
        <w:pStyle w:val="Para"/>
      </w:pPr>
      <w:r>
        <w:rPr>
          <w:noProof/>
        </w:rPr>
        <mc:AlternateContent>
          <mc:Choice Requires="wps">
            <w:drawing>
              <wp:anchor distT="45720" distB="45720" distL="114300" distR="114300" simplePos="0" relativeHeight="251553280" behindDoc="0" locked="0" layoutInCell="1" allowOverlap="1" wp14:anchorId="1D7D6BDE" wp14:editId="2C53BEF0">
                <wp:simplePos x="0" y="0"/>
                <wp:positionH relativeFrom="column">
                  <wp:posOffset>3650971</wp:posOffset>
                </wp:positionH>
                <wp:positionV relativeFrom="paragraph">
                  <wp:posOffset>1599565</wp:posOffset>
                </wp:positionV>
                <wp:extent cx="2209165" cy="239395"/>
                <wp:effectExtent l="0" t="0" r="635" b="8255"/>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239395"/>
                        </a:xfrm>
                        <a:prstGeom prst="rect">
                          <a:avLst/>
                        </a:prstGeom>
                        <a:solidFill>
                          <a:srgbClr val="FFFFFF"/>
                        </a:solidFill>
                        <a:ln w="9525">
                          <a:noFill/>
                          <a:miter lim="800000"/>
                          <a:headEnd/>
                          <a:tailEnd/>
                        </a:ln>
                      </wps:spPr>
                      <wps:txbx>
                        <w:txbxContent>
                          <w:p w14:paraId="64BFCF12" w14:textId="75825C93" w:rsidR="00140946" w:rsidRDefault="00140946">
                            <w:r>
                              <w:t>Fig</w:t>
                            </w:r>
                            <w:r w:rsidR="00EA7CE3">
                              <w:t xml:space="preserve">ure 8 </w:t>
                            </w:r>
                            <w:r>
                              <w:t>Canny detection testing in images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D6BDE" id="_x0000_s1031" type="#_x0000_t202" style="position:absolute;left:0;text-align:left;margin-left:287.5pt;margin-top:125.95pt;width:173.95pt;height:18.85pt;z-index:251553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" stroked="f">
                <v:textbox>
                  <w:txbxContent>
                    <w:p w14:paraId="64BFCF12" w14:textId="75825C93" w:rsidR="00140946" w:rsidRDefault="00140946">
                      <w:r>
                        <w:t>Fig</w:t>
                      </w:r>
                      <w:r w:rsidR="00EA7CE3">
                        <w:t xml:space="preserve">ure 8 </w:t>
                      </w:r>
                      <w:r>
                        <w:t>Canny detection testing in images</w:t>
                      </w:r>
                    </w:p>
                  </w:txbxContent>
                </v:textbox>
                <w10:wrap type="topAndBottom"/>
              </v:shape>
            </w:pict>
          </mc:Fallback>
        </mc:AlternateContent>
      </w:r>
      <w:r w:rsidR="007A76BF">
        <w:t xml:space="preserve">Random forest is another type of classification algorithm which uses multiple decision trees to make decisions. The random forest finds </w:t>
      </w:r>
      <w:proofErr w:type="gramStart"/>
      <w:r w:rsidR="007A76BF">
        <w:t>many</w:t>
      </w:r>
      <w:proofErr w:type="gramEnd"/>
      <w:r w:rsidR="007A76BF">
        <w:t xml:space="preserve"> applications in areas such as object classification and multiclass object detection. This can </w:t>
      </w:r>
      <w:proofErr w:type="gramStart"/>
      <w:r w:rsidR="007A76BF">
        <w:t>be used</w:t>
      </w:r>
      <w:proofErr w:type="gramEnd"/>
      <w:r w:rsidR="007A76BF">
        <w:t xml:space="preserve"> for instance in identifying body parts, moving </w:t>
      </w:r>
      <w:proofErr w:type="gramStart"/>
      <w:r w:rsidR="007A76BF">
        <w:t>vehicles</w:t>
      </w:r>
      <w:proofErr w:type="gramEnd"/>
      <w:r w:rsidR="007A76BF">
        <w:t xml:space="preserve"> and sorting them into </w:t>
      </w:r>
      <w:proofErr w:type="gramStart"/>
      <w:r w:rsidR="007A76BF">
        <w:t>different sizes</w:t>
      </w:r>
      <w:proofErr w:type="gramEnd"/>
      <w:r w:rsidR="007A76BF">
        <w:t xml:space="preserve">. Example applications such as the Kinect game </w:t>
      </w:r>
      <w:proofErr w:type="gramStart"/>
      <w:r w:rsidR="007A76BF">
        <w:t>uses</w:t>
      </w:r>
      <w:proofErr w:type="gramEnd"/>
      <w:r w:rsidR="007A76BF">
        <w:t xml:space="preserve"> the random forest to detect body movements and duplicate the movements using avatars in the game console. This algorithm </w:t>
      </w:r>
      <w:proofErr w:type="gramStart"/>
      <w:r w:rsidR="007A76BF">
        <w:t>is preferred</w:t>
      </w:r>
      <w:proofErr w:type="gramEnd"/>
      <w:r w:rsidR="007A76BF">
        <w:t xml:space="preserve"> </w:t>
      </w:r>
      <w:r w:rsidR="004A2DD8">
        <w:t>since</w:t>
      </w:r>
      <w:r w:rsidR="007A76BF">
        <w:t xml:space="preserve"> it avoids the risk of overfitting (Hong et. al). Additionally, the time required to train the model is usually very </w:t>
      </w:r>
      <w:proofErr w:type="gramStart"/>
      <w:r w:rsidR="007A76BF">
        <w:t>minimal</w:t>
      </w:r>
      <w:proofErr w:type="gramEnd"/>
      <w:r w:rsidR="007A76BF">
        <w:t xml:space="preserve"> which makes it cheaper to run over large databases. It is also able to fill in missing data by estimation and use the data to generate highly accurate results.</w:t>
      </w:r>
    </w:p>
    <w:p w14:paraId="29B886AB" w14:textId="2C463278" w:rsidR="007A76BF" w:rsidRDefault="007A76BF" w:rsidP="007A76BF">
      <w:pPr>
        <w:pStyle w:val="Para"/>
      </w:pPr>
    </w:p>
    <w:p w14:paraId="5A86CF76" w14:textId="443D0776" w:rsidR="007609AB" w:rsidRDefault="007609AB" w:rsidP="006E76BF">
      <w:pPr>
        <w:pStyle w:val="Para"/>
      </w:pPr>
      <w:r>
        <w:t>4.3.</w:t>
      </w:r>
      <w:r w:rsidR="000462A2">
        <w:t xml:space="preserve">4 </w:t>
      </w:r>
      <w:r w:rsidR="000462A2" w:rsidRPr="00977251">
        <w:rPr>
          <w:sz w:val="20"/>
          <w:szCs w:val="20"/>
        </w:rPr>
        <w:t>Decision tree</w:t>
      </w:r>
    </w:p>
    <w:p w14:paraId="74542529" w14:textId="77777777" w:rsidR="00822244" w:rsidRDefault="00822244" w:rsidP="006E76BF">
      <w:pPr>
        <w:pStyle w:val="Para"/>
      </w:pPr>
    </w:p>
    <w:p w14:paraId="4364BDCD" w14:textId="0AC14C62" w:rsidR="006E76BF" w:rsidRDefault="00F413A9" w:rsidP="006E76BF">
      <w:pPr>
        <w:pStyle w:val="Para"/>
      </w:pPr>
      <w:r>
        <w:rPr>
          <w:noProof/>
        </w:rPr>
        <mc:AlternateContent>
          <mc:Choice Requires="wps">
            <w:drawing>
              <wp:anchor distT="45720" distB="45720" distL="114300" distR="114300" simplePos="0" relativeHeight="251746816" behindDoc="0" locked="0" layoutInCell="1" allowOverlap="1" wp14:anchorId="21CEC7EB" wp14:editId="349BF8C9">
                <wp:simplePos x="0" y="0"/>
                <wp:positionH relativeFrom="margin">
                  <wp:align>left</wp:align>
                </wp:positionH>
                <wp:positionV relativeFrom="page">
                  <wp:posOffset>6663995</wp:posOffset>
                </wp:positionV>
                <wp:extent cx="2830830" cy="239395"/>
                <wp:effectExtent l="0" t="0" r="7620" b="8255"/>
                <wp:wrapTopAndBottom/>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239395"/>
                        </a:xfrm>
                        <a:prstGeom prst="rect">
                          <a:avLst/>
                        </a:prstGeom>
                        <a:solidFill>
                          <a:srgbClr val="FFFFFF"/>
                        </a:solidFill>
                        <a:ln w="9525">
                          <a:noFill/>
                          <a:miter lim="800000"/>
                          <a:headEnd/>
                          <a:tailEnd/>
                        </a:ln>
                      </wps:spPr>
                      <wps:txbx>
                        <w:txbxContent>
                          <w:p w14:paraId="6E393040" w14:textId="4B6CC761" w:rsidR="009B427B" w:rsidRDefault="009B427B" w:rsidP="009B427B">
                            <w:r>
                              <w:t xml:space="preserve">Figure </w:t>
                            </w:r>
                            <w:r w:rsidR="00276F47">
                              <w:t>9</w:t>
                            </w:r>
                            <w:r>
                              <w:t xml:space="preserve"> Canny detection testing in damper position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EC7EB" id="_x0000_s1032" type="#_x0000_t202" style="position:absolute;left:0;text-align:left;margin-left:0;margin-top:524.7pt;width:222.9pt;height:18.85pt;z-index:25174681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" stroked="f">
                <v:textbox>
                  <w:txbxContent>
                    <w:p w14:paraId="6E393040" w14:textId="4B6CC761" w:rsidR="009B427B" w:rsidRDefault="009B427B" w:rsidP="009B427B">
                      <w:r>
                        <w:t xml:space="preserve">Figure </w:t>
                      </w:r>
                      <w:r w:rsidR="00276F47">
                        <w:t>9</w:t>
                      </w:r>
                      <w:r>
                        <w:t xml:space="preserve"> Canny detection testing in damper position data</w:t>
                      </w:r>
                    </w:p>
                  </w:txbxContent>
                </v:textbox>
                <w10:wrap type="topAndBottom" anchorx="margin" anchory="page"/>
              </v:shape>
            </w:pict>
          </mc:Fallback>
        </mc:AlternateContent>
      </w:r>
      <w:r w:rsidR="002844AE">
        <w:rPr>
          <w:noProof/>
        </w:rPr>
        <w:drawing>
          <wp:anchor distT="0" distB="0" distL="114300" distR="114300" simplePos="0" relativeHeight="251658257" behindDoc="0" locked="0" layoutInCell="1" allowOverlap="1" wp14:anchorId="097332D6" wp14:editId="4D7A4C46">
            <wp:simplePos x="0" y="0"/>
            <wp:positionH relativeFrom="margin">
              <wp:posOffset>67666</wp:posOffset>
            </wp:positionH>
            <wp:positionV relativeFrom="page">
              <wp:posOffset>5215738</wp:posOffset>
            </wp:positionV>
            <wp:extent cx="2750185" cy="1474470"/>
            <wp:effectExtent l="0" t="0" r="0" b="0"/>
            <wp:wrapTopAndBottom/>
            <wp:docPr id="2046612834" name="Picture 1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21">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8E6B9A89-8DAC-414B-8ADF-6E818C1017F1}"/>
                        </a:ext>
                      </a:extLst>
                    </a:blip>
                    <a:stretch>
                      <a:fillRect/>
                    </a:stretch>
                  </pic:blipFill>
                  <pic:spPr>
                    <a:xfrm>
                      <a:off x="0" y="0"/>
                      <a:ext cx="2750185" cy="1474470"/>
                    </a:xfrm>
                    <a:prstGeom prst="rect">
                      <a:avLst/>
                    </a:prstGeom>
                  </pic:spPr>
                </pic:pic>
              </a:graphicData>
            </a:graphic>
            <wp14:sizeRelH relativeFrom="margin">
              <wp14:pctWidth>0</wp14:pctWidth>
            </wp14:sizeRelH>
            <wp14:sizeRelV relativeFrom="margin">
              <wp14:pctHeight>0</wp14:pctHeight>
            </wp14:sizeRelV>
          </wp:anchor>
        </w:drawing>
      </w:r>
      <w:r w:rsidR="006E76BF">
        <w:t xml:space="preserve">Decision tree refers to a process where a series of yes or no questions </w:t>
      </w:r>
      <w:proofErr w:type="gramStart"/>
      <w:r w:rsidR="006E76BF">
        <w:t>are used</w:t>
      </w:r>
      <w:proofErr w:type="gramEnd"/>
      <w:r w:rsidR="006E76BF">
        <w:t xml:space="preserve"> to make nodes with </w:t>
      </w:r>
      <w:proofErr w:type="gramStart"/>
      <w:r w:rsidR="006E76BF">
        <w:t>many</w:t>
      </w:r>
      <w:proofErr w:type="gramEnd"/>
      <w:r w:rsidR="006E76BF">
        <w:t xml:space="preserve"> sample points of features that clearly divide the data set into a class. Random forest </w:t>
      </w:r>
      <w:proofErr w:type="gramStart"/>
      <w:r w:rsidR="006E76BF">
        <w:t>is built</w:t>
      </w:r>
      <w:proofErr w:type="gramEnd"/>
      <w:r w:rsidR="006E76BF">
        <w:t xml:space="preserve"> on the concept of decision trees where multiple nodes are involved (Wang et. al). For a decision tree in a random forest algorithm, understanding the Gini impurity of the node which is the probability that any sample in a node will </w:t>
      </w:r>
      <w:proofErr w:type="gramStart"/>
      <w:r w:rsidR="006E76BF">
        <w:t>be incorrectly labeled</w:t>
      </w:r>
      <w:proofErr w:type="gramEnd"/>
      <w:r w:rsidR="006E76BF">
        <w:t xml:space="preserve"> if it </w:t>
      </w:r>
      <w:proofErr w:type="gramStart"/>
      <w:r w:rsidR="006E76BF">
        <w:t>was labeled</w:t>
      </w:r>
      <w:proofErr w:type="gramEnd"/>
      <w:r w:rsidR="006E76BF">
        <w:t xml:space="preserve"> using the node distribution (Brennan). </w:t>
      </w:r>
    </w:p>
    <w:p w14:paraId="0AD235FF" w14:textId="00F6C0C8" w:rsidR="006E76BF" w:rsidRDefault="006E76BF" w:rsidP="006E76BF">
      <w:pPr>
        <w:pStyle w:val="Para"/>
      </w:pPr>
      <w:r>
        <w:t xml:space="preserve">It </w:t>
      </w:r>
      <w:proofErr w:type="gramStart"/>
      <w:r>
        <w:t>is calculated</w:t>
      </w:r>
      <w:proofErr w:type="gramEnd"/>
      <w:r>
        <w:t xml:space="preserve"> using the following mathematical equation:</w:t>
      </w:r>
    </w:p>
    <w:p w14:paraId="71985B74" w14:textId="77777777" w:rsidR="003557D7" w:rsidRPr="004A4B21" w:rsidRDefault="00000000" w:rsidP="003557D7">
      <w:pPr>
        <w:spacing w:line="240" w:lineRule="auto"/>
        <w:rPr>
          <w:rFonts w:ascii="Times New Roman" w:eastAsiaTheme="minorEastAsia" w:hAnsi="Times New Roman" w:cs="Times New Roman"/>
          <w:szCs w:val="18"/>
        </w:rPr>
      </w:pPr>
      <m:oMathPara>
        <m:oMath>
          <m:sSub>
            <m:sSubPr>
              <m:ctrlPr>
                <w:rPr>
                  <w:rFonts w:ascii="Cambria Math" w:hAnsi="Cambria Math" w:cs="Times New Roman"/>
                  <w:i/>
                  <w:szCs w:val="18"/>
                </w:rPr>
              </m:ctrlPr>
            </m:sSubPr>
            <m:e>
              <m:r>
                <w:rPr>
                  <w:rFonts w:ascii="Cambria Math" w:hAnsi="Cambria Math" w:cs="Times New Roman"/>
                  <w:szCs w:val="18"/>
                </w:rPr>
                <m:t>I</m:t>
              </m:r>
            </m:e>
            <m:sub>
              <m:r>
                <w:rPr>
                  <w:rFonts w:ascii="Cambria Math" w:hAnsi="Cambria Math" w:cs="Times New Roman"/>
                  <w:szCs w:val="18"/>
                </w:rPr>
                <m:t>G</m:t>
              </m:r>
            </m:sub>
          </m:sSub>
          <m:d>
            <m:dPr>
              <m:ctrlPr>
                <w:rPr>
                  <w:rFonts w:ascii="Cambria Math" w:hAnsi="Cambria Math" w:cs="Times New Roman"/>
                  <w:i/>
                  <w:szCs w:val="18"/>
                </w:rPr>
              </m:ctrlPr>
            </m:dPr>
            <m:e>
              <m:r>
                <w:rPr>
                  <w:rFonts w:ascii="Cambria Math" w:hAnsi="Cambria Math" w:cs="Times New Roman"/>
                  <w:szCs w:val="18"/>
                </w:rPr>
                <m:t>n</m:t>
              </m:r>
            </m:e>
          </m:d>
          <m:r>
            <w:rPr>
              <w:rFonts w:ascii="Cambria Math" w:hAnsi="Cambria Math" w:cs="Times New Roman"/>
              <w:szCs w:val="18"/>
            </w:rPr>
            <m:t>=1-</m:t>
          </m:r>
          <m:nary>
            <m:naryPr>
              <m:chr m:val="∑"/>
              <m:limLoc m:val="undOvr"/>
              <m:ctrlPr>
                <w:rPr>
                  <w:rFonts w:ascii="Cambria Math" w:hAnsi="Cambria Math" w:cs="Times New Roman"/>
                  <w:i/>
                  <w:szCs w:val="18"/>
                </w:rPr>
              </m:ctrlPr>
            </m:naryPr>
            <m:sub>
              <m:r>
                <w:rPr>
                  <w:rFonts w:ascii="Cambria Math" w:hAnsi="Cambria Math" w:cs="Times New Roman"/>
                  <w:szCs w:val="18"/>
                </w:rPr>
                <m:t>i=1</m:t>
              </m:r>
            </m:sub>
            <m:sup>
              <m:r>
                <w:rPr>
                  <w:rFonts w:ascii="Cambria Math" w:hAnsi="Cambria Math" w:cs="Times New Roman"/>
                  <w:szCs w:val="18"/>
                </w:rPr>
                <m:t>J</m:t>
              </m:r>
            </m:sup>
            <m:e>
              <m:sSup>
                <m:sSupPr>
                  <m:ctrlPr>
                    <w:rPr>
                      <w:rFonts w:ascii="Cambria Math" w:hAnsi="Cambria Math" w:cs="Times New Roman"/>
                      <w:i/>
                      <w:szCs w:val="18"/>
                    </w:rPr>
                  </m:ctrlPr>
                </m:sSupPr>
                <m:e>
                  <m:d>
                    <m:dPr>
                      <m:ctrlPr>
                        <w:rPr>
                          <w:rFonts w:ascii="Cambria Math" w:hAnsi="Cambria Math" w:cs="Times New Roman"/>
                          <w:i/>
                          <w:szCs w:val="18"/>
                        </w:rPr>
                      </m:ctrlPr>
                    </m:dPr>
                    <m:e>
                      <m:r>
                        <w:rPr>
                          <w:rFonts w:ascii="Cambria Math" w:hAnsi="Cambria Math" w:cs="Times New Roman"/>
                          <w:szCs w:val="18"/>
                        </w:rPr>
                        <m:t>pi</m:t>
                      </m:r>
                    </m:e>
                  </m:d>
                </m:e>
                <m:sup>
                  <m:r>
                    <w:rPr>
                      <w:rFonts w:ascii="Cambria Math" w:hAnsi="Cambria Math" w:cs="Times New Roman"/>
                      <w:szCs w:val="18"/>
                    </w:rPr>
                    <m:t>2</m:t>
                  </m:r>
                </m:sup>
              </m:sSup>
            </m:e>
          </m:nary>
        </m:oMath>
      </m:oMathPara>
    </w:p>
    <w:p w14:paraId="24DCBAF2" w14:textId="661B7AF1" w:rsidR="007A76BF" w:rsidRDefault="006E76BF" w:rsidP="006E76BF">
      <w:pPr>
        <w:pStyle w:val="Para"/>
      </w:pPr>
      <w:r>
        <w:t>Where J refers to the sum over all classes for a binary classification task, pi refers to the fraction of the classification class examples and I_G (n) is the Gini impurity of a node n (Brennan).</w:t>
      </w:r>
    </w:p>
    <w:p w14:paraId="7A0F559B" w14:textId="77777777" w:rsidR="0021351D" w:rsidRDefault="0021351D" w:rsidP="006E76BF">
      <w:pPr>
        <w:pStyle w:val="Para"/>
      </w:pPr>
    </w:p>
    <w:p w14:paraId="674669A6" w14:textId="59ABEE63" w:rsidR="0021351D" w:rsidRDefault="0021351D" w:rsidP="006E76BF">
      <w:pPr>
        <w:pStyle w:val="Para"/>
      </w:pPr>
      <w:r w:rsidRPr="0021351D">
        <w:t xml:space="preserve">When the Gini impurity is zero, this means it is not possible that a sample in that node could </w:t>
      </w:r>
      <w:proofErr w:type="gramStart"/>
      <w:r w:rsidRPr="0021351D">
        <w:t>be classified</w:t>
      </w:r>
      <w:proofErr w:type="gramEnd"/>
      <w:r w:rsidRPr="0021351D">
        <w:t xml:space="preserve"> in the wrong class (Hong et. al). Random forest </w:t>
      </w:r>
      <w:proofErr w:type="gramStart"/>
      <w:r w:rsidRPr="0021351D">
        <w:t>is designed</w:t>
      </w:r>
      <w:proofErr w:type="gramEnd"/>
      <w:r w:rsidRPr="0021351D">
        <w:t xml:space="preserve"> to avoid overfitting which occurs </w:t>
      </w:r>
      <w:proofErr w:type="gramStart"/>
      <w:r w:rsidRPr="0021351D">
        <w:t>as a result of</w:t>
      </w:r>
      <w:proofErr w:type="gramEnd"/>
      <w:r w:rsidRPr="0021351D">
        <w:t xml:space="preserve"> noise in the training data used when the data has high variations and the model is very flexible. Overfitting </w:t>
      </w:r>
      <w:proofErr w:type="gramStart"/>
      <w:r w:rsidRPr="0021351D">
        <w:t>is avoided</w:t>
      </w:r>
      <w:proofErr w:type="gramEnd"/>
      <w:r w:rsidRPr="0021351D">
        <w:t xml:space="preserve"> by randomly selecting subsets of features when splitting the nodes and randomly selecting training data points for each decision tree in the ensemble.</w:t>
      </w:r>
    </w:p>
    <w:p w14:paraId="558E88B0" w14:textId="6EA4C0B7" w:rsidR="000C6A16" w:rsidRDefault="0009009D" w:rsidP="00C519AA">
      <w:pPr>
        <w:pStyle w:val="Para"/>
      </w:pPr>
      <w:r w:rsidRPr="00977251">
        <w:rPr>
          <w:noProof/>
          <w:sz w:val="20"/>
          <w:szCs w:val="20"/>
        </w:rPr>
        <w:drawing>
          <wp:anchor distT="0" distB="0" distL="114300" distR="114300" simplePos="0" relativeHeight="251700736" behindDoc="0" locked="0" layoutInCell="1" allowOverlap="1" wp14:anchorId="1BD045C0" wp14:editId="3E81A718">
            <wp:simplePos x="0" y="0"/>
            <wp:positionH relativeFrom="column">
              <wp:posOffset>219075</wp:posOffset>
            </wp:positionH>
            <wp:positionV relativeFrom="paragraph">
              <wp:posOffset>179705</wp:posOffset>
            </wp:positionV>
            <wp:extent cx="2787015" cy="151384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b="14056"/>
                    <a:stretch/>
                  </pic:blipFill>
                  <pic:spPr bwMode="auto">
                    <a:xfrm>
                      <a:off x="0" y="0"/>
                      <a:ext cx="2787015" cy="1513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EFFBCF" w14:textId="63F950FC" w:rsidR="007609AB" w:rsidRPr="00977251" w:rsidRDefault="007609AB" w:rsidP="00C519AA">
      <w:pPr>
        <w:pStyle w:val="Para"/>
        <w:rPr>
          <w:sz w:val="20"/>
          <w:szCs w:val="20"/>
        </w:rPr>
      </w:pPr>
      <w:r w:rsidRPr="00977251">
        <w:rPr>
          <w:sz w:val="20"/>
          <w:szCs w:val="20"/>
        </w:rPr>
        <w:t>4.3.</w:t>
      </w:r>
      <w:r w:rsidR="00744DD9" w:rsidRPr="00977251">
        <w:rPr>
          <w:sz w:val="20"/>
          <w:szCs w:val="20"/>
        </w:rPr>
        <w:t>5</w:t>
      </w:r>
      <w:r w:rsidR="002150C4" w:rsidRPr="00977251">
        <w:rPr>
          <w:sz w:val="20"/>
          <w:szCs w:val="20"/>
        </w:rPr>
        <w:t xml:space="preserve"> </w:t>
      </w:r>
      <w:r w:rsidRPr="00977251">
        <w:rPr>
          <w:sz w:val="20"/>
          <w:szCs w:val="20"/>
        </w:rPr>
        <w:t>Step change detection</w:t>
      </w:r>
    </w:p>
    <w:p w14:paraId="1A705480" w14:textId="49A47A2D" w:rsidR="007609AB" w:rsidRDefault="00A02840" w:rsidP="00C519AA">
      <w:pPr>
        <w:pStyle w:val="Para"/>
      </w:pPr>
      <w:r>
        <w:t xml:space="preserve">The original paper used Canny edge detection </w:t>
      </w:r>
      <w:r w:rsidR="00C32C4F">
        <w:t>to infer the occupancy</w:t>
      </w:r>
      <w:r w:rsidR="006B3462">
        <w:t xml:space="preserve">. </w:t>
      </w:r>
      <w:r w:rsidR="00921F54">
        <w:t xml:space="preserve">This </w:t>
      </w:r>
      <w:r w:rsidR="00BE0415">
        <w:t xml:space="preserve">algorithm has </w:t>
      </w:r>
      <w:proofErr w:type="gramStart"/>
      <w:r w:rsidR="00BE0415">
        <w:t>been used</w:t>
      </w:r>
      <w:proofErr w:type="gramEnd"/>
      <w:r w:rsidR="00BE0415">
        <w:t xml:space="preserve"> in signal processing and computer vision</w:t>
      </w:r>
      <w:r w:rsidR="00AF1AF0">
        <w:t>. Th</w:t>
      </w:r>
      <w:r w:rsidR="00517044">
        <w:t xml:space="preserve">is can be decomposed into several </w:t>
      </w:r>
      <w:r w:rsidR="00206008">
        <w:t>steps:</w:t>
      </w:r>
      <w:r w:rsidR="008145A6">
        <w:t xml:space="preserve">1)use Gaussian filter to smooth a signal; 2) </w:t>
      </w:r>
      <w:r w:rsidR="000B07DA">
        <w:t xml:space="preserve">compute the gradient of the smoothed signal; 3) </w:t>
      </w:r>
      <w:r w:rsidR="00476518">
        <w:t xml:space="preserve">find the local optima of the gradient of the smoothed signal </w:t>
      </w:r>
      <w:r w:rsidR="00CD459D">
        <w:t xml:space="preserve">and considered them as </w:t>
      </w:r>
      <w:r w:rsidR="00BF2C5A">
        <w:t>candidate e</w:t>
      </w:r>
      <w:r w:rsidR="007233F7">
        <w:t>dges; 4)</w:t>
      </w:r>
      <w:r w:rsidR="00D94F23">
        <w:t xml:space="preserve">apply a simple threshold technique </w:t>
      </w:r>
      <w:r w:rsidR="00892BF0">
        <w:t xml:space="preserve">to preserve strong edges </w:t>
      </w:r>
      <w:r w:rsidR="00AA7C0C">
        <w:t>among the candidate edges;</w:t>
      </w:r>
      <w:r w:rsidR="008A0A67">
        <w:t xml:space="preserve"> 5) </w:t>
      </w:r>
      <w:r w:rsidR="00337339">
        <w:t xml:space="preserve">weak edges that are linked </w:t>
      </w:r>
      <w:r w:rsidR="001868CD">
        <w:t xml:space="preserve">to the strong edges are added to the set of identified edges. </w:t>
      </w:r>
    </w:p>
    <w:p w14:paraId="324DBA0B" w14:textId="77777777" w:rsidR="006519C6" w:rsidRDefault="006519C6" w:rsidP="006519C6">
      <w:pPr>
        <w:pStyle w:val="Para"/>
      </w:pPr>
      <w:r>
        <w:rPr>
          <w:noProof/>
        </w:rPr>
        <w:drawing>
          <wp:anchor distT="0" distB="0" distL="114300" distR="114300" simplePos="0" relativeHeight="251751936" behindDoc="0" locked="0" layoutInCell="1" allowOverlap="1" wp14:anchorId="6AE7168E" wp14:editId="3E592844">
            <wp:simplePos x="0" y="0"/>
            <wp:positionH relativeFrom="column">
              <wp:posOffset>745159</wp:posOffset>
            </wp:positionH>
            <wp:positionV relativeFrom="paragraph">
              <wp:posOffset>311201</wp:posOffset>
            </wp:positionV>
            <wp:extent cx="1155700" cy="391795"/>
            <wp:effectExtent l="0" t="0" r="635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5700" cy="391795"/>
                    </a:xfrm>
                    <a:prstGeom prst="rect">
                      <a:avLst/>
                    </a:prstGeom>
                    <a:noFill/>
                    <a:ln>
                      <a:noFill/>
                    </a:ln>
                  </pic:spPr>
                </pic:pic>
              </a:graphicData>
            </a:graphic>
            <wp14:sizeRelH relativeFrom="margin">
              <wp14:pctWidth>0</wp14:pctWidth>
            </wp14:sizeRelH>
            <wp14:sizeRelV relativeFrom="margin">
              <wp14:pctHeight>0</wp14:pctHeight>
            </wp14:sizeRelV>
          </wp:anchor>
        </w:drawing>
      </w:r>
      <w:r>
        <w:t>Gaussian filter is a non-linear filter that is a common way to reduce noise of a signal</w:t>
      </w:r>
      <w:proofErr w:type="gramStart"/>
      <w:r>
        <w:t xml:space="preserve">.  </w:t>
      </w:r>
      <w:proofErr w:type="gramEnd"/>
    </w:p>
    <w:p w14:paraId="4C855654" w14:textId="2CB45780" w:rsidR="006519C6" w:rsidRDefault="006519C6" w:rsidP="00C519AA">
      <w:pPr>
        <w:pStyle w:val="Para"/>
      </w:pPr>
    </w:p>
    <w:p w14:paraId="65E6508D" w14:textId="51C18C4F" w:rsidR="005256AE" w:rsidRDefault="005256AE" w:rsidP="00C519AA">
      <w:pPr>
        <w:pStyle w:val="Para"/>
      </w:pPr>
    </w:p>
    <w:p w14:paraId="1079E7D2" w14:textId="2666E47B" w:rsidR="00D813BE" w:rsidRDefault="00B274EC" w:rsidP="00C519AA">
      <w:pPr>
        <w:pStyle w:val="Para"/>
      </w:pPr>
      <w:r>
        <w:t xml:space="preserve">At the beginning </w:t>
      </w:r>
      <w:r w:rsidR="007124D9">
        <w:t xml:space="preserve">stage of our research, </w:t>
      </w:r>
      <w:r w:rsidR="00647EFA">
        <w:t xml:space="preserve">we collected </w:t>
      </w:r>
      <w:proofErr w:type="gramStart"/>
      <w:r w:rsidR="00647EFA">
        <w:t>some</w:t>
      </w:r>
      <w:proofErr w:type="gramEnd"/>
      <w:r w:rsidR="00647EFA">
        <w:t xml:space="preserve"> algorithms</w:t>
      </w:r>
      <w:r w:rsidR="00AC5015">
        <w:t xml:space="preserve"> </w:t>
      </w:r>
      <w:r w:rsidR="00CE0EEA">
        <w:t>of step</w:t>
      </w:r>
      <w:r w:rsidR="00652468">
        <w:t xml:space="preserve"> edge detection</w:t>
      </w:r>
      <w:r w:rsidR="00AC5015">
        <w:t xml:space="preserve"> t</w:t>
      </w:r>
      <w:r w:rsidR="00CD11F1">
        <w:t>o explore the effect and function of the Canny edge detection</w:t>
      </w:r>
      <w:r w:rsidR="00AE49A7">
        <w:t>.</w:t>
      </w:r>
      <w:r w:rsidR="00231EE4">
        <w:t xml:space="preserve"> The algorithm required an input of image type file</w:t>
      </w:r>
      <w:r w:rsidR="00A007CD">
        <w:t xml:space="preserve"> </w:t>
      </w:r>
      <w:r w:rsidR="00231EE4">
        <w:t>(</w:t>
      </w:r>
      <w:proofErr w:type="gramStart"/>
      <w:r w:rsidR="00231EE4">
        <w:t>i.e.</w:t>
      </w:r>
      <w:proofErr w:type="gramEnd"/>
      <w:r w:rsidR="00231EE4">
        <w:t xml:space="preserve"> jpg or </w:t>
      </w:r>
      <w:proofErr w:type="spellStart"/>
      <w:r w:rsidR="00231EE4">
        <w:t>png</w:t>
      </w:r>
      <w:proofErr w:type="spellEnd"/>
      <w:r w:rsidR="00231EE4">
        <w:t xml:space="preserve">). </w:t>
      </w:r>
      <w:r w:rsidR="005C00BD">
        <w:t>It detect</w:t>
      </w:r>
      <w:r w:rsidR="00D24998">
        <w:t>s</w:t>
      </w:r>
      <w:r w:rsidR="005C00BD">
        <w:t xml:space="preserve"> </w:t>
      </w:r>
      <w:r w:rsidR="008F402B">
        <w:t xml:space="preserve">the edges of coins and </w:t>
      </w:r>
      <w:proofErr w:type="gramStart"/>
      <w:r w:rsidR="00236AAB">
        <w:t>return</w:t>
      </w:r>
      <w:proofErr w:type="gramEnd"/>
      <w:r w:rsidR="008062E4">
        <w:t xml:space="preserve"> a black-white </w:t>
      </w:r>
      <w:r w:rsidR="006A1CF8">
        <w:t>image</w:t>
      </w:r>
      <w:r w:rsidR="006A15C9">
        <w:t xml:space="preserve"> for the computer to </w:t>
      </w:r>
      <w:r w:rsidR="008E74C8">
        <w:t xml:space="preserve">analysis. </w:t>
      </w:r>
      <w:r w:rsidR="00CE0EEA">
        <w:t>W</w:t>
      </w:r>
      <w:r w:rsidR="005256AE">
        <w:t xml:space="preserve">e attempted to </w:t>
      </w:r>
      <w:r w:rsidR="00076E3B">
        <w:t>apply Canny edge detection</w:t>
      </w:r>
      <w:r w:rsidR="008074B5">
        <w:t xml:space="preserve"> on sample images to </w:t>
      </w:r>
      <w:proofErr w:type="gramStart"/>
      <w:r w:rsidR="00BE3292">
        <w:t>view</w:t>
      </w:r>
      <w:proofErr w:type="gramEnd"/>
      <w:r w:rsidR="00BE3292">
        <w:t xml:space="preserve"> </w:t>
      </w:r>
      <w:r w:rsidR="00AC37A4">
        <w:t xml:space="preserve">if the results will assemble </w:t>
      </w:r>
      <w:r w:rsidR="0081626D">
        <w:t xml:space="preserve">to the Figure 3 shown in the original paper </w:t>
      </w:r>
      <w:r w:rsidR="001A2218">
        <w:t>with</w:t>
      </w:r>
      <w:r w:rsidR="00AE18E7">
        <w:t xml:space="preserve"> </w:t>
      </w:r>
      <w:r w:rsidR="006A21F7">
        <w:t>red line</w:t>
      </w:r>
      <w:r w:rsidR="0053274F">
        <w:t xml:space="preserve">s indicating </w:t>
      </w:r>
      <w:r w:rsidR="001A2218">
        <w:t>the occupancy patterns.</w:t>
      </w:r>
      <w:r w:rsidR="001C416B">
        <w:t xml:space="preserve"> </w:t>
      </w:r>
      <w:proofErr w:type="gramStart"/>
      <w:r w:rsidR="00731F7C">
        <w:t>In order to</w:t>
      </w:r>
      <w:proofErr w:type="gramEnd"/>
      <w:r w:rsidR="00731F7C">
        <w:t xml:space="preserve"> </w:t>
      </w:r>
      <w:r w:rsidR="00D87FED">
        <w:t xml:space="preserve">pass the </w:t>
      </w:r>
      <w:r w:rsidR="003724AE">
        <w:t>indicative signal into Canny detection, w</w:t>
      </w:r>
      <w:r w:rsidR="001C416B">
        <w:t xml:space="preserve">e </w:t>
      </w:r>
      <w:r w:rsidR="00F00C29">
        <w:t xml:space="preserve">plot the sampling </w:t>
      </w:r>
      <w:r w:rsidR="00F00C29">
        <w:lastRenderedPageBreak/>
        <w:t xml:space="preserve">sensor data of damper position at one </w:t>
      </w:r>
      <w:r w:rsidR="0004105E">
        <w:t>room and</w:t>
      </w:r>
      <w:r w:rsidR="00E63254">
        <w:t xml:space="preserve"> </w:t>
      </w:r>
      <w:r w:rsidR="00FC46F5">
        <w:t xml:space="preserve">input the saved plot to Canny detection. </w:t>
      </w:r>
      <w:r w:rsidR="00E63254">
        <w:t>A</w:t>
      </w:r>
      <w:r w:rsidR="0065072A">
        <w:t xml:space="preserve">s expectation, the Canny detection should detect the step change </w:t>
      </w:r>
      <w:r w:rsidR="00CF6F6E">
        <w:t xml:space="preserve">and indicate </w:t>
      </w:r>
      <w:r w:rsidR="00BF5739">
        <w:t xml:space="preserve">occupancy </w:t>
      </w:r>
      <w:r w:rsidR="00BF000B">
        <w:t>patterns</w:t>
      </w:r>
      <w:r w:rsidR="0009061D">
        <w:t>.</w:t>
      </w:r>
      <w:r w:rsidR="00BF000B">
        <w:t xml:space="preserve"> </w:t>
      </w:r>
      <w:r w:rsidR="0009061D">
        <w:t>However, a</w:t>
      </w:r>
      <w:r w:rsidR="00276F47">
        <w:t xml:space="preserve">s shown in figure 9, </w:t>
      </w:r>
      <w:r w:rsidR="0034528F">
        <w:t xml:space="preserve">the output figure </w:t>
      </w:r>
      <w:r w:rsidR="006C58CB">
        <w:t xml:space="preserve">remains the </w:t>
      </w:r>
      <w:r w:rsidR="006519C6">
        <w:t xml:space="preserve">almost </w:t>
      </w:r>
      <w:r w:rsidR="006C58CB">
        <w:t>same</w:t>
      </w:r>
      <w:r w:rsidR="006519C6">
        <w:t xml:space="preserve"> as the original plot. </w:t>
      </w:r>
    </w:p>
    <w:p w14:paraId="400F831D" w14:textId="56907B88" w:rsidR="00D813BE" w:rsidRDefault="00D813BE" w:rsidP="00C519AA">
      <w:pPr>
        <w:pStyle w:val="Para"/>
      </w:pPr>
    </w:p>
    <w:p w14:paraId="59860796" w14:textId="5D9231CB" w:rsidR="00822244" w:rsidRDefault="00D813BE" w:rsidP="00C519AA">
      <w:pPr>
        <w:pStyle w:val="Para"/>
      </w:pPr>
      <w:r>
        <w:t xml:space="preserve">We </w:t>
      </w:r>
      <w:r w:rsidR="00D73DCB">
        <w:t xml:space="preserve">learned deeper into the principles and objectives of this Canny detection. </w:t>
      </w:r>
      <w:r w:rsidR="00C8252D">
        <w:t>We tried to decompose</w:t>
      </w:r>
      <w:r w:rsidR="006C58CB">
        <w:t xml:space="preserve"> </w:t>
      </w:r>
      <w:r w:rsidR="008F0BAC">
        <w:t xml:space="preserve">Canny detection into just step </w:t>
      </w:r>
      <w:r w:rsidR="00BE6319">
        <w:rPr>
          <w:noProof/>
        </w:rPr>
        <mc:AlternateContent>
          <mc:Choice Requires="wps">
            <w:drawing>
              <wp:anchor distT="45720" distB="45720" distL="114300" distR="114300" simplePos="0" relativeHeight="251789824" behindDoc="0" locked="0" layoutInCell="1" allowOverlap="1" wp14:anchorId="492C0F42" wp14:editId="50A16557">
                <wp:simplePos x="0" y="0"/>
                <wp:positionH relativeFrom="column">
                  <wp:posOffset>88900</wp:posOffset>
                </wp:positionH>
                <wp:positionV relativeFrom="page">
                  <wp:posOffset>3035504</wp:posOffset>
                </wp:positionV>
                <wp:extent cx="2560320" cy="245110"/>
                <wp:effectExtent l="0" t="0" r="0" b="254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45110"/>
                        </a:xfrm>
                        <a:prstGeom prst="rect">
                          <a:avLst/>
                        </a:prstGeom>
                        <a:solidFill>
                          <a:srgbClr val="FFFFFF"/>
                        </a:solidFill>
                        <a:ln w="9525">
                          <a:noFill/>
                          <a:miter lim="800000"/>
                          <a:headEnd/>
                          <a:tailEnd/>
                        </a:ln>
                      </wps:spPr>
                      <wps:txbx>
                        <w:txbxContent>
                          <w:p w14:paraId="26DE3F9C" w14:textId="457A7F75" w:rsidR="00976099" w:rsidRDefault="001D2A04">
                            <w:r>
                              <w:t xml:space="preserve">               </w:t>
                            </w:r>
                            <w:r w:rsidR="00976099">
                              <w:t xml:space="preserve">Figure 10 </w:t>
                            </w:r>
                            <w:r>
                              <w:t>Step change detection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2C0F42" id="_x0000_s1033" type="#_x0000_t202" style="position:absolute;left:0;text-align:left;margin-left:7pt;margin-top:239pt;width:201.6pt;height:19.3pt;z-index:251789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" stroked="f">
                <v:textbox style="mso-fit-shape-to-text:t">
                  <w:txbxContent>
                    <w:p w14:paraId="26DE3F9C" w14:textId="457A7F75" w:rsidR="00976099" w:rsidRDefault="001D2A04">
                      <w:r>
                        <w:t xml:space="preserve">               </w:t>
                      </w:r>
                      <w:r w:rsidR="00976099">
                        <w:t xml:space="preserve">Figure 10 </w:t>
                      </w:r>
                      <w:r>
                        <w:t>Step change detection</w:t>
                      </w:r>
                    </w:p>
                  </w:txbxContent>
                </v:textbox>
                <w10:wrap type="square" anchory="page"/>
              </v:shape>
            </w:pict>
          </mc:Fallback>
        </mc:AlternateContent>
      </w:r>
      <w:r w:rsidR="008F0BAC">
        <w:t>change</w:t>
      </w:r>
      <w:r w:rsidR="0079083E">
        <w:t xml:space="preserve"> detection</w:t>
      </w:r>
      <w:r w:rsidR="002F66BC">
        <w:t xml:space="preserve">. By inputting </w:t>
      </w:r>
      <w:proofErr w:type="gramStart"/>
      <w:r w:rsidR="002F66BC">
        <w:t>some</w:t>
      </w:r>
      <w:proofErr w:type="gramEnd"/>
      <w:r w:rsidR="002F66BC">
        <w:t xml:space="preserve"> samples</w:t>
      </w:r>
      <w:r w:rsidR="007A7351">
        <w:t>, w</w:t>
      </w:r>
      <w:r w:rsidR="00133961">
        <w:t xml:space="preserve">e can </w:t>
      </w:r>
      <w:proofErr w:type="gramStart"/>
      <w:r w:rsidR="000B543E">
        <w:t>produce</w:t>
      </w:r>
      <w:proofErr w:type="gramEnd"/>
      <w:r w:rsidR="000B543E">
        <w:t xml:space="preserve"> </w:t>
      </w:r>
    </w:p>
    <w:p w14:paraId="79B0C3D6" w14:textId="6822600B" w:rsidR="005256AE" w:rsidRDefault="000B543E" w:rsidP="00C519AA">
      <w:pPr>
        <w:pStyle w:val="Para"/>
      </w:pPr>
      <w:proofErr w:type="gramStart"/>
      <w:r>
        <w:t>some</w:t>
      </w:r>
      <w:proofErr w:type="gramEnd"/>
      <w:r>
        <w:t xml:space="preserve"> </w:t>
      </w:r>
      <w:r w:rsidR="00964344">
        <w:t xml:space="preserve">models </w:t>
      </w:r>
      <w:r w:rsidR="00897133">
        <w:t xml:space="preserve">and </w:t>
      </w:r>
      <w:r w:rsidR="00E11DBF">
        <w:t xml:space="preserve">further </w:t>
      </w:r>
      <w:r w:rsidR="00497E3A">
        <w:t xml:space="preserve">derive </w:t>
      </w:r>
      <w:r w:rsidR="00025C3D">
        <w:t xml:space="preserve">zone-customized </w:t>
      </w:r>
      <w:r w:rsidR="00F81835">
        <w:t xml:space="preserve">HVAC schedules. </w:t>
      </w:r>
    </w:p>
    <w:p w14:paraId="38D4F053" w14:textId="29485831" w:rsidR="007F27AD" w:rsidRDefault="007F27AD" w:rsidP="007F27AD">
      <w:pPr>
        <w:pStyle w:val="Para"/>
      </w:pPr>
    </w:p>
    <w:p w14:paraId="77F2CDFA" w14:textId="3C443836" w:rsidR="007F27AD" w:rsidRDefault="007F27AD" w:rsidP="00C519AA">
      <w:pPr>
        <w:pStyle w:val="Para"/>
      </w:pPr>
    </w:p>
    <w:p w14:paraId="0D34FB91" w14:textId="7B27824C" w:rsidR="007609AB" w:rsidRDefault="007609AB" w:rsidP="00C519AA">
      <w:pPr>
        <w:pStyle w:val="Para"/>
      </w:pPr>
    </w:p>
    <w:p w14:paraId="10100A55" w14:textId="1A9C4F95" w:rsidR="000C6A16" w:rsidRPr="000C6A16" w:rsidRDefault="000C6A16" w:rsidP="00C519AA">
      <w:pPr>
        <w:pStyle w:val="Para"/>
      </w:pPr>
      <w:r w:rsidRPr="000C6A16">
        <w:t xml:space="preserve">4. </w:t>
      </w:r>
      <w:r w:rsidRPr="00C05548">
        <w:t>Energy savings Potential</w:t>
      </w:r>
    </w:p>
    <w:p w14:paraId="526929BB" w14:textId="079C2B12" w:rsidR="000C6A16" w:rsidRDefault="00A007CD" w:rsidP="00C519AA">
      <w:pPr>
        <w:pStyle w:val="Para"/>
      </w:pPr>
      <w:r>
        <w:t xml:space="preserve">The research has not </w:t>
      </w:r>
      <w:r w:rsidR="006B378C">
        <w:t>proceeded</w:t>
      </w:r>
      <w:r w:rsidR="00D03DE9">
        <w:t xml:space="preserve"> </w:t>
      </w:r>
      <w:proofErr w:type="gramStart"/>
      <w:r w:rsidR="00D03DE9">
        <w:t>to</w:t>
      </w:r>
      <w:proofErr w:type="gramEnd"/>
      <w:r w:rsidR="00D03DE9">
        <w:t xml:space="preserve"> </w:t>
      </w:r>
      <w:r w:rsidR="000C6A16" w:rsidRPr="000C6A16">
        <w:t xml:space="preserve">this section, </w:t>
      </w:r>
      <w:r w:rsidR="00D03DE9">
        <w:t xml:space="preserve">in the </w:t>
      </w:r>
      <w:r w:rsidR="006B378C">
        <w:t xml:space="preserve">planned methods, </w:t>
      </w:r>
      <w:r w:rsidR="000C6A16" w:rsidRPr="000C6A16">
        <w:t xml:space="preserve">the modelled human occupancy models </w:t>
      </w:r>
      <w:proofErr w:type="gramStart"/>
      <w:r w:rsidR="000C6A16" w:rsidRPr="000C6A16">
        <w:t>are compared</w:t>
      </w:r>
      <w:proofErr w:type="gramEnd"/>
      <w:r w:rsidR="000C6A16" w:rsidRPr="000C6A16">
        <w:t xml:space="preserve"> with the ground truth intervals. </w:t>
      </w:r>
      <w:r w:rsidR="006A754E">
        <w:t xml:space="preserve">The </w:t>
      </w:r>
      <w:r w:rsidR="00D14A33">
        <w:t xml:space="preserve">correlation between the model and ground truth shows the accuracy </w:t>
      </w:r>
      <w:r w:rsidR="00174F2A">
        <w:t xml:space="preserve">of the </w:t>
      </w:r>
      <w:r w:rsidR="002E57E3">
        <w:t xml:space="preserve">prediction. </w:t>
      </w:r>
    </w:p>
    <w:p w14:paraId="3C6B913D" w14:textId="29D7C72E" w:rsidR="005110D1" w:rsidRPr="000C6A16" w:rsidRDefault="005110D1" w:rsidP="00C519AA">
      <w:pPr>
        <w:pStyle w:val="Para"/>
      </w:pPr>
    </w:p>
    <w:p w14:paraId="36005535" w14:textId="29D7C72E" w:rsidR="000C6A16" w:rsidRPr="00C954B4" w:rsidRDefault="000C6A16" w:rsidP="00C519AA">
      <w:pPr>
        <w:pStyle w:val="Para"/>
      </w:pPr>
    </w:p>
    <w:p w14:paraId="20625CBE" w14:textId="76E8DFEE" w:rsidR="00BA24B7" w:rsidRPr="00BA24B7" w:rsidRDefault="6F3834F5" w:rsidP="00BA24B7">
      <w:pPr>
        <w:pStyle w:val="Para"/>
        <w:rPr>
          <w:b/>
          <w:bCs/>
          <w:sz w:val="22"/>
          <w:szCs w:val="22"/>
        </w:rPr>
      </w:pPr>
      <w:r w:rsidRPr="6F3834F5">
        <w:rPr>
          <w:b/>
          <w:bCs/>
          <w:sz w:val="22"/>
          <w:szCs w:val="22"/>
        </w:rPr>
        <w:t>Challenges</w:t>
      </w:r>
    </w:p>
    <w:p w14:paraId="31BDC01C" w14:textId="4CF0B3C9" w:rsidR="7B8E71D9" w:rsidRDefault="00E31B1C" w:rsidP="7B8E71D9">
      <w:pPr>
        <w:pStyle w:val="Para"/>
        <w:rPr>
          <w:b/>
          <w:bCs/>
          <w:sz w:val="22"/>
          <w:szCs w:val="22"/>
        </w:rPr>
      </w:pPr>
      <w:r>
        <w:rPr>
          <w:noProof/>
        </w:rPr>
        <w:drawing>
          <wp:anchor distT="0" distB="0" distL="114300" distR="114300" simplePos="0" relativeHeight="251801088" behindDoc="0" locked="0" layoutInCell="1" allowOverlap="1" wp14:anchorId="63284E53" wp14:editId="5BD2EDF3">
            <wp:simplePos x="0" y="0"/>
            <wp:positionH relativeFrom="column">
              <wp:posOffset>3795505</wp:posOffset>
            </wp:positionH>
            <wp:positionV relativeFrom="page">
              <wp:posOffset>6156822</wp:posOffset>
            </wp:positionV>
            <wp:extent cx="2253615" cy="1462405"/>
            <wp:effectExtent l="0" t="0" r="0" b="444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3615" cy="1462405"/>
                    </a:xfrm>
                    <a:prstGeom prst="rect">
                      <a:avLst/>
                    </a:prstGeom>
                    <a:noFill/>
                    <a:ln>
                      <a:noFill/>
                    </a:ln>
                  </pic:spPr>
                </pic:pic>
              </a:graphicData>
            </a:graphic>
          </wp:anchor>
        </w:drawing>
      </w:r>
    </w:p>
    <w:p w14:paraId="0B762953" w14:textId="73501C73" w:rsidR="51E0F17B" w:rsidRDefault="3B735166" w:rsidP="51E0F17B">
      <w:pPr>
        <w:pStyle w:val="Para"/>
      </w:pPr>
      <w:r w:rsidRPr="3B735166">
        <w:t xml:space="preserve">A mistake that </w:t>
      </w:r>
      <w:proofErr w:type="gramStart"/>
      <w:r w:rsidRPr="3B735166">
        <w:t>was learned</w:t>
      </w:r>
      <w:proofErr w:type="gramEnd"/>
      <w:r w:rsidRPr="3B735166">
        <w:t xml:space="preserve"> the hard way in this paper replication was that intrusive techniques </w:t>
      </w:r>
      <w:proofErr w:type="gramStart"/>
      <w:r w:rsidRPr="3B735166">
        <w:t>can’t</w:t>
      </w:r>
      <w:proofErr w:type="gramEnd"/>
      <w:r w:rsidRPr="3B735166">
        <w:t xml:space="preserve"> </w:t>
      </w:r>
      <w:proofErr w:type="gramStart"/>
      <w:r w:rsidRPr="3B735166">
        <w:t>be used</w:t>
      </w:r>
      <w:proofErr w:type="gramEnd"/>
      <w:r w:rsidRPr="3B735166">
        <w:t xml:space="preserve"> for a paper in which the data set was </w:t>
      </w:r>
      <w:r w:rsidR="1CFA85E5" w:rsidRPr="1CFA85E5">
        <w:t>intrusive.</w:t>
      </w:r>
      <w:r w:rsidRPr="3B735166">
        <w:t xml:space="preserve"> Our original data set was </w:t>
      </w:r>
      <w:r w:rsidR="1CFA85E5" w:rsidRPr="1CFA85E5">
        <w:t xml:space="preserve">one used by a researcher from the University of Virginia, the data set had rooms in an office building where CO2 and light sensors </w:t>
      </w:r>
      <w:proofErr w:type="gramStart"/>
      <w:r w:rsidR="1CFA85E5" w:rsidRPr="1CFA85E5">
        <w:t>were used</w:t>
      </w:r>
      <w:proofErr w:type="gramEnd"/>
      <w:r w:rsidR="1CFA85E5" w:rsidRPr="1CFA85E5">
        <w:t xml:space="preserve">. </w:t>
      </w:r>
      <w:r w:rsidR="67F4349F">
        <w:t xml:space="preserve">When we wanted graphs, the best depiction attained was a </w:t>
      </w:r>
      <w:r w:rsidR="79B30D83">
        <w:t xml:space="preserve">scatter </w:t>
      </w:r>
      <w:proofErr w:type="gramStart"/>
      <w:r w:rsidR="79B30D83">
        <w:t>plot</w:t>
      </w:r>
      <w:proofErr w:type="gramEnd"/>
    </w:p>
    <w:p w14:paraId="3DF956BF" w14:textId="2249CC94" w:rsidR="00A34903" w:rsidRPr="00A34903" w:rsidRDefault="0A69DAF4" w:rsidP="00A34903">
      <w:pPr>
        <w:pStyle w:val="Para"/>
      </w:pPr>
      <w:r>
        <w:t xml:space="preserve"> </w:t>
      </w:r>
    </w:p>
    <w:p w14:paraId="2ECE0842" w14:textId="4C8D1355" w:rsidR="458A3C33" w:rsidRDefault="00FB6E63" w:rsidP="458A3C33">
      <w:pPr>
        <w:pStyle w:val="Para"/>
      </w:pPr>
      <w:r>
        <w:rPr>
          <w:noProof/>
        </w:rPr>
        <w:drawing>
          <wp:anchor distT="0" distB="0" distL="114300" distR="114300" simplePos="0" relativeHeight="251769344" behindDoc="0" locked="0" layoutInCell="1" allowOverlap="1" wp14:anchorId="5F91B34A" wp14:editId="326A9AE4">
            <wp:simplePos x="0" y="0"/>
            <wp:positionH relativeFrom="column">
              <wp:posOffset>319322</wp:posOffset>
            </wp:positionH>
            <wp:positionV relativeFrom="page">
              <wp:posOffset>1055259</wp:posOffset>
            </wp:positionV>
            <wp:extent cx="2647950" cy="1916430"/>
            <wp:effectExtent l="0" t="0" r="0"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7950" cy="1916430"/>
                    </a:xfrm>
                    <a:prstGeom prst="rect">
                      <a:avLst/>
                    </a:prstGeom>
                    <a:noFill/>
                    <a:ln>
                      <a:noFill/>
                    </a:ln>
                  </pic:spPr>
                </pic:pic>
              </a:graphicData>
            </a:graphic>
          </wp:anchor>
        </w:drawing>
      </w:r>
      <w:r w:rsidR="00B402AB">
        <w:rPr>
          <w:noProof/>
        </w:rPr>
        <mc:AlternateContent>
          <mc:Choice Requires="wps">
            <w:drawing>
              <wp:anchor distT="45720" distB="45720" distL="114300" distR="114300" simplePos="0" relativeHeight="251812352" behindDoc="0" locked="0" layoutInCell="1" allowOverlap="1" wp14:anchorId="5FB988B6" wp14:editId="6750DDE1">
                <wp:simplePos x="0" y="0"/>
                <wp:positionH relativeFrom="margin">
                  <wp:posOffset>3659378</wp:posOffset>
                </wp:positionH>
                <wp:positionV relativeFrom="page">
                  <wp:posOffset>7658634</wp:posOffset>
                </wp:positionV>
                <wp:extent cx="2560320" cy="245110"/>
                <wp:effectExtent l="0" t="0" r="0" b="2540"/>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45110"/>
                        </a:xfrm>
                        <a:prstGeom prst="rect">
                          <a:avLst/>
                        </a:prstGeom>
                        <a:solidFill>
                          <a:srgbClr val="FFFFFF"/>
                        </a:solidFill>
                        <a:ln w="9525">
                          <a:noFill/>
                          <a:miter lim="800000"/>
                          <a:headEnd/>
                          <a:tailEnd/>
                        </a:ln>
                      </wps:spPr>
                      <wps:txbx>
                        <w:txbxContent>
                          <w:p w14:paraId="758A7694" w14:textId="18B9D3EC" w:rsidR="00B402AB" w:rsidRDefault="00B402AB" w:rsidP="00B402AB">
                            <w:r>
                              <w:t xml:space="preserve">               Figure 11 Python </w:t>
                            </w:r>
                            <w:r w:rsidR="00996FA7">
                              <w:t xml:space="preserve">module </w:t>
                            </w:r>
                            <w:r>
                              <w:t>running panel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B988B6" id="_x0000_s1034" type="#_x0000_t202" style="position:absolute;left:0;text-align:left;margin-left:288.15pt;margin-top:603.05pt;width:201.6pt;height:19.3pt;z-index:25181235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" stroked="f">
                <v:textbox style="mso-fit-shape-to-text:t">
                  <w:txbxContent>
                    <w:p w14:paraId="758A7694" w14:textId="18B9D3EC" w:rsidR="00B402AB" w:rsidRDefault="00B402AB" w:rsidP="00B402AB">
                      <w:r>
                        <w:t xml:space="preserve">               Figure 11 Python </w:t>
                      </w:r>
                      <w:r w:rsidR="00996FA7">
                        <w:t xml:space="preserve">module </w:t>
                      </w:r>
                      <w:r>
                        <w:t>running panel</w:t>
                      </w:r>
                    </w:p>
                  </w:txbxContent>
                </v:textbox>
                <w10:wrap type="topAndBottom" anchorx="margin" anchory="page"/>
              </v:shape>
            </w:pict>
          </mc:Fallback>
        </mc:AlternateContent>
      </w:r>
      <w:r w:rsidR="6899EBFC">
        <w:rPr>
          <w:noProof/>
        </w:rPr>
        <w:drawing>
          <wp:inline distT="0" distB="0" distL="0" distR="0" wp14:anchorId="7FFB5A84" wp14:editId="04B41EEA">
            <wp:extent cx="2721254" cy="2220543"/>
            <wp:effectExtent l="0" t="0" r="3175" b="8890"/>
            <wp:docPr id="1405422671" name="Picture 75744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446930"/>
                    <pic:cNvPicPr/>
                  </pic:nvPicPr>
                  <pic:blipFill>
                    <a:blip r:embed="rId15">
                      <a:extLst>
                        <a:ext uri="{28A0092B-C50C-407E-A947-70E740481C1C}">
                          <a14:useLocalDpi xmlns:a14="http://schemas.microsoft.com/office/drawing/2010/main" val="0"/>
                        </a:ext>
                      </a:extLst>
                    </a:blip>
                    <a:stretch>
                      <a:fillRect/>
                    </a:stretch>
                  </pic:blipFill>
                  <pic:spPr>
                    <a:xfrm>
                      <a:off x="0" y="0"/>
                      <a:ext cx="2754264" cy="2247479"/>
                    </a:xfrm>
                    <a:prstGeom prst="rect">
                      <a:avLst/>
                    </a:prstGeom>
                  </pic:spPr>
                </pic:pic>
              </a:graphicData>
            </a:graphic>
          </wp:inline>
        </w:drawing>
      </w:r>
      <w:r w:rsidR="30CD48FD">
        <w:t xml:space="preserve"> </w:t>
      </w:r>
    </w:p>
    <w:p w14:paraId="06768E1A" w14:textId="1A1EFCA5" w:rsidR="7C3BA375" w:rsidRDefault="7C3BA375" w:rsidP="7C3BA375">
      <w:pPr>
        <w:pStyle w:val="Para"/>
      </w:pPr>
    </w:p>
    <w:p w14:paraId="52666A7F" w14:textId="7BD19B8F" w:rsidR="61F65BA7" w:rsidRDefault="61F65BA7" w:rsidP="61F65BA7">
      <w:pPr>
        <w:pStyle w:val="Para"/>
        <w:rPr>
          <w:rFonts w:eastAsia="Linux Libertine" w:cs="Linux Libertine"/>
          <w:color w:val="FFFFFF" w:themeColor="background1"/>
          <w:sz w:val="21"/>
          <w:szCs w:val="21"/>
        </w:rPr>
      </w:pPr>
      <w:r>
        <w:t>The scatter plot was ineffective in determining when a person could have been within a room throughout the day.</w:t>
      </w:r>
      <w:r w:rsidRPr="61F65BA7">
        <w:rPr>
          <w:rFonts w:eastAsia="Linux Libertine" w:cs="Linux Libertine"/>
        </w:rPr>
        <w:t xml:space="preserve"> Since the </w:t>
      </w:r>
      <w:proofErr w:type="gramStart"/>
      <w:r w:rsidRPr="61F65BA7">
        <w:rPr>
          <w:rFonts w:eastAsia="Linux Libertine" w:cs="Linux Libertine"/>
        </w:rPr>
        <w:t xml:space="preserve">algorithm </w:t>
      </w:r>
      <w:proofErr w:type="spellStart"/>
      <w:r w:rsidRPr="61F65BA7">
        <w:rPr>
          <w:rFonts w:eastAsia="Linux Libertine" w:cs="Linux Libertine"/>
        </w:rPr>
        <w:t>i</w:t>
      </w:r>
      <w:proofErr w:type="spellEnd"/>
      <w:proofErr w:type="gramEnd"/>
      <w:r w:rsidRPr="61F65BA7">
        <w:rPr>
          <w:rFonts w:eastAsia="Linux Libertine" w:cs="Linux Libertine"/>
        </w:rPr>
        <w:t xml:space="preserve"> used was a classifier and had no regression, I could only obtain validation curves as shown in the original paper and scatter plots for the distribution of the data. The only safe conclusion that can </w:t>
      </w:r>
      <w:proofErr w:type="gramStart"/>
      <w:r w:rsidRPr="61F65BA7">
        <w:rPr>
          <w:rFonts w:eastAsia="Linux Libertine" w:cs="Linux Libertine"/>
        </w:rPr>
        <w:t>be made</w:t>
      </w:r>
      <w:proofErr w:type="gramEnd"/>
      <w:r w:rsidRPr="61F65BA7">
        <w:rPr>
          <w:rFonts w:eastAsia="Linux Libertine" w:cs="Linux Libertine"/>
        </w:rPr>
        <w:t xml:space="preserve"> from these scatter plot graphs is that one variable </w:t>
      </w:r>
      <w:proofErr w:type="gramStart"/>
      <w:r w:rsidRPr="61F65BA7">
        <w:rPr>
          <w:rFonts w:eastAsia="Linux Libertine" w:cs="Linux Libertine"/>
        </w:rPr>
        <w:t>is affected</w:t>
      </w:r>
      <w:proofErr w:type="gramEnd"/>
      <w:r w:rsidRPr="61F65BA7">
        <w:rPr>
          <w:rFonts w:eastAsia="Linux Libertine" w:cs="Linux Libertine"/>
        </w:rPr>
        <w:t xml:space="preserve"> by another, for example light usage and </w:t>
      </w:r>
      <w:proofErr w:type="gramStart"/>
      <w:r w:rsidRPr="61F65BA7">
        <w:rPr>
          <w:rFonts w:eastAsia="Linux Libertine" w:cs="Linux Libertine"/>
        </w:rPr>
        <w:t>possible occupancy</w:t>
      </w:r>
      <w:proofErr w:type="gramEnd"/>
      <w:r w:rsidRPr="61F65BA7">
        <w:rPr>
          <w:rFonts w:eastAsia="Linux Libertine" w:cs="Linux Libertine"/>
        </w:rPr>
        <w:t xml:space="preserve">. </w:t>
      </w:r>
      <w:r w:rsidRPr="0FF17034">
        <w:rPr>
          <w:rFonts w:eastAsia="Linux Libertine" w:cs="Linux Libertine"/>
        </w:rPr>
        <w:t xml:space="preserve">Since </w:t>
      </w:r>
      <w:r w:rsidR="19C1A781" w:rsidRPr="0FF17034">
        <w:rPr>
          <w:rFonts w:eastAsia="Linux Libertine" w:cs="Linux Libertine"/>
        </w:rPr>
        <w:t xml:space="preserve">we </w:t>
      </w:r>
      <w:r w:rsidR="5EE8558F" w:rsidRPr="0FF17034">
        <w:rPr>
          <w:rFonts w:eastAsia="Linux Libertine" w:cs="Linux Libertine"/>
        </w:rPr>
        <w:t>are</w:t>
      </w:r>
      <w:r w:rsidRPr="0FF17034">
        <w:rPr>
          <w:rFonts w:eastAsia="Linux Libertine" w:cs="Linux Libertine"/>
        </w:rPr>
        <w:t xml:space="preserve"> using the pir sensor data as the dependent variable and all others humidity, temperature, co2 and light as independent variables and they are not exactly uniform in size, </w:t>
      </w:r>
      <w:r w:rsidR="70A81145" w:rsidRPr="70A81145">
        <w:rPr>
          <w:rFonts w:eastAsia="Linux Libertine" w:cs="Linux Libertine"/>
        </w:rPr>
        <w:t>we realize it had</w:t>
      </w:r>
      <w:r w:rsidRPr="0FF17034">
        <w:rPr>
          <w:rFonts w:eastAsia="Linux Libertine" w:cs="Linux Libertine"/>
        </w:rPr>
        <w:t xml:space="preserve"> to </w:t>
      </w:r>
      <w:proofErr w:type="gramStart"/>
      <w:r w:rsidR="70A81145" w:rsidRPr="70A81145">
        <w:rPr>
          <w:rFonts w:eastAsia="Linux Libertine" w:cs="Linux Libertine"/>
        </w:rPr>
        <w:t>be sorted</w:t>
      </w:r>
      <w:proofErr w:type="gramEnd"/>
      <w:r w:rsidRPr="0FF17034">
        <w:rPr>
          <w:rFonts w:eastAsia="Linux Libertine" w:cs="Linux Libertine"/>
        </w:rPr>
        <w:t xml:space="preserve"> by the sensor id to match each of </w:t>
      </w:r>
      <w:proofErr w:type="gramStart"/>
      <w:r w:rsidRPr="0FF17034">
        <w:rPr>
          <w:rFonts w:eastAsia="Linux Libertine" w:cs="Linux Libertine"/>
        </w:rPr>
        <w:t>them</w:t>
      </w:r>
      <w:proofErr w:type="gramEnd"/>
    </w:p>
    <w:p w14:paraId="1E6A2099" w14:textId="77777777" w:rsidR="00911BDD" w:rsidRDefault="00911BDD" w:rsidP="00911BDD">
      <w:pPr>
        <w:pStyle w:val="Para"/>
        <w:rPr>
          <w:rFonts w:eastAsia="Linux Libertine" w:cs="Linux Libertine"/>
        </w:rPr>
      </w:pPr>
    </w:p>
    <w:p w14:paraId="68715CEE" w14:textId="702BCAA7" w:rsidR="00911BDD" w:rsidRDefault="00911BDD" w:rsidP="00911BDD">
      <w:pPr>
        <w:pStyle w:val="Para"/>
      </w:pPr>
      <w:r>
        <w:t xml:space="preserve">We initially used KETI dataset provided by our course advisor: </w:t>
      </w:r>
      <w:r w:rsidRPr="003C7BCB">
        <w:t xml:space="preserve">The dataset used in our AISTATS'17 work contains the data for </w:t>
      </w:r>
      <w:proofErr w:type="gramStart"/>
      <w:r w:rsidRPr="003C7BCB">
        <w:t>5</w:t>
      </w:r>
      <w:proofErr w:type="gramEnd"/>
      <w:r w:rsidRPr="003C7BCB">
        <w:t xml:space="preserve"> </w:t>
      </w:r>
      <w:proofErr w:type="gramStart"/>
      <w:r w:rsidRPr="003C7BCB">
        <w:t>different types</w:t>
      </w:r>
      <w:proofErr w:type="gramEnd"/>
      <w:r w:rsidRPr="003C7BCB">
        <w:t xml:space="preserve"> of measurements from </w:t>
      </w:r>
      <w:proofErr w:type="gramStart"/>
      <w:r w:rsidRPr="003C7BCB">
        <w:t>50</w:t>
      </w:r>
      <w:proofErr w:type="gramEnd"/>
      <w:r w:rsidRPr="003C7BCB">
        <w:t xml:space="preserve"> rooms in an office building.</w:t>
      </w:r>
      <w:r>
        <w:t xml:space="preserve"> [5</w:t>
      </w:r>
      <w:proofErr w:type="gramStart"/>
      <w:r>
        <w:t>]  As</w:t>
      </w:r>
      <w:proofErr w:type="gramEnd"/>
      <w:r>
        <w:t xml:space="preserve"> the data </w:t>
      </w:r>
      <w:proofErr w:type="gramStart"/>
      <w:r>
        <w:t>been gathered</w:t>
      </w:r>
      <w:proofErr w:type="gramEnd"/>
      <w:r>
        <w:t xml:space="preserve"> and preprocessed, we found this dataset was not suitable for this reproducing paper. The Keti dataset used intrusive sensors such as co2 and temperature sensors, which is against the intension of developing a non-intrusive way of occupancy sensing. Secondly, the measurements contain huge amount of noise and unwanted points. The data preprocessing along required complex </w:t>
      </w:r>
      <w:proofErr w:type="gramStart"/>
      <w:r>
        <w:t>algorithm</w:t>
      </w:r>
      <w:proofErr w:type="gramEnd"/>
      <w:r>
        <w:t xml:space="preserve"> and steps. </w:t>
      </w:r>
      <w:r w:rsidR="00772910">
        <w:t>After we</w:t>
      </w:r>
      <w:r w:rsidR="005A2672">
        <w:t xml:space="preserve"> struggled </w:t>
      </w:r>
      <w:r w:rsidR="003A5A3C">
        <w:t xml:space="preserve">in </w:t>
      </w:r>
      <w:r w:rsidR="005E1783">
        <w:t xml:space="preserve">extracting useful </w:t>
      </w:r>
      <w:r w:rsidR="00AE7612">
        <w:t>information</w:t>
      </w:r>
      <w:r w:rsidR="003F4736">
        <w:t xml:space="preserve">, </w:t>
      </w:r>
      <w:r w:rsidR="00642669">
        <w:t>with only two weeks remaining</w:t>
      </w:r>
      <w:r w:rsidR="008D6235">
        <w:t xml:space="preserve"> towards deadline</w:t>
      </w:r>
      <w:r w:rsidR="00642669">
        <w:t xml:space="preserve">, we abandoned this Keti dataset, instead, </w:t>
      </w:r>
      <w:r w:rsidR="00642669">
        <w:lastRenderedPageBreak/>
        <w:t xml:space="preserve">we </w:t>
      </w:r>
      <w:r w:rsidR="00921746">
        <w:t>looked for AHU or VAV system related data and found</w:t>
      </w:r>
      <w:r w:rsidR="00835CAF">
        <w:t xml:space="preserve"> </w:t>
      </w:r>
      <w:proofErr w:type="gramStart"/>
      <w:r w:rsidR="00235189">
        <w:t>“</w:t>
      </w:r>
      <w:r w:rsidR="00921746">
        <w:t xml:space="preserve"> </w:t>
      </w:r>
      <w:r w:rsidR="00835CAF" w:rsidRPr="00835CAF">
        <w:t>Long</w:t>
      </w:r>
      <w:proofErr w:type="gramEnd"/>
      <w:r w:rsidR="00835CAF" w:rsidRPr="00835CAF">
        <w:t>-term data on 3 office Air Handling Units</w:t>
      </w:r>
      <w:r w:rsidR="00835CAF">
        <w:t xml:space="preserve"> </w:t>
      </w:r>
      <w:r w:rsidR="00235189">
        <w:t xml:space="preserve">on the </w:t>
      </w:r>
      <w:proofErr w:type="gramStart"/>
      <w:r w:rsidR="00235189">
        <w:t>website :</w:t>
      </w:r>
      <w:proofErr w:type="gramEnd"/>
      <w:r w:rsidR="00696CCE" w:rsidRPr="00696CCE">
        <w:t>https://openei.org/datasets/dataset/long-term-data-on-3-office-air-handling-units</w:t>
      </w:r>
      <w:r w:rsidR="00235189">
        <w:t xml:space="preserve">. </w:t>
      </w:r>
    </w:p>
    <w:p w14:paraId="5B0A61AD" w14:textId="54C4D661" w:rsidR="00716052" w:rsidRDefault="00716052" w:rsidP="00911BDD">
      <w:pPr>
        <w:pStyle w:val="Para"/>
      </w:pPr>
    </w:p>
    <w:p w14:paraId="7748356E" w14:textId="5C809C15" w:rsidR="000E3867" w:rsidRDefault="00716052" w:rsidP="00911BDD">
      <w:pPr>
        <w:pStyle w:val="Para"/>
      </w:pPr>
      <w:r>
        <w:t xml:space="preserve">The original paper does not provide any algorithm or dataset. </w:t>
      </w:r>
      <w:r w:rsidR="00902495">
        <w:t>It leaves us a</w:t>
      </w:r>
      <w:r w:rsidR="00505152">
        <w:t>n</w:t>
      </w:r>
      <w:r w:rsidR="00902495">
        <w:t xml:space="preserve"> </w:t>
      </w:r>
      <w:r w:rsidR="004A6D9E">
        <w:t xml:space="preserve">undirected </w:t>
      </w:r>
      <w:r w:rsidR="00380EBE">
        <w:t xml:space="preserve">issue to </w:t>
      </w:r>
      <w:proofErr w:type="gramStart"/>
      <w:r w:rsidR="00380EBE">
        <w:t>be solved</w:t>
      </w:r>
      <w:proofErr w:type="gramEnd"/>
      <w:r w:rsidR="00380EBE">
        <w:t xml:space="preserve"> </w:t>
      </w:r>
      <w:proofErr w:type="gramStart"/>
      <w:r w:rsidR="00380EBE">
        <w:t>in order to</w:t>
      </w:r>
      <w:proofErr w:type="gramEnd"/>
      <w:r w:rsidR="00380EBE">
        <w:t xml:space="preserve"> mimic the </w:t>
      </w:r>
      <w:proofErr w:type="gramStart"/>
      <w:r w:rsidR="00AB3CAE">
        <w:t>similar results</w:t>
      </w:r>
      <w:proofErr w:type="gramEnd"/>
      <w:r w:rsidR="00AB3CAE">
        <w:t xml:space="preserve">. </w:t>
      </w:r>
      <w:r w:rsidR="00355FFE">
        <w:t xml:space="preserve">With zero fundamentals </w:t>
      </w:r>
      <w:r w:rsidR="003654D5">
        <w:t>in python programming</w:t>
      </w:r>
      <w:r w:rsidR="00842C38">
        <w:t xml:space="preserve">, </w:t>
      </w:r>
      <w:r w:rsidR="00652BF6">
        <w:t>we</w:t>
      </w:r>
      <w:r w:rsidR="00A04255">
        <w:t xml:space="preserve"> the team </w:t>
      </w:r>
      <w:r w:rsidR="002E114D">
        <w:t xml:space="preserve">began </w:t>
      </w:r>
      <w:r w:rsidR="00924293">
        <w:t xml:space="preserve">this project from building the python environment in our laptops. </w:t>
      </w:r>
      <w:r w:rsidR="003E3886">
        <w:t>We stud</w:t>
      </w:r>
      <w:r w:rsidR="00F04691">
        <w:t xml:space="preserve">ied online </w:t>
      </w:r>
      <w:r w:rsidR="006F4F5D">
        <w:t xml:space="preserve">tutorials and sample code to create our own </w:t>
      </w:r>
      <w:r w:rsidR="00CE7085">
        <w:t xml:space="preserve">for specific objectives. </w:t>
      </w:r>
      <w:r w:rsidR="00063543">
        <w:t xml:space="preserve">In </w:t>
      </w:r>
      <w:r w:rsidR="00FD28F8">
        <w:t xml:space="preserve">every code that we </w:t>
      </w:r>
      <w:r w:rsidR="004C6A6E">
        <w:t xml:space="preserve">implemented, errors </w:t>
      </w:r>
      <w:r w:rsidR="00A9673B">
        <w:t xml:space="preserve">occurred. </w:t>
      </w:r>
      <w:r w:rsidR="00641F98">
        <w:t xml:space="preserve">Due to little </w:t>
      </w:r>
      <w:r w:rsidR="00E051A5">
        <w:t xml:space="preserve">familiarity with python language, </w:t>
      </w:r>
      <w:r w:rsidR="00E7600C">
        <w:t xml:space="preserve">variables and </w:t>
      </w:r>
      <w:r w:rsidR="006C383B">
        <w:t xml:space="preserve">syntax </w:t>
      </w:r>
      <w:r w:rsidR="00844700">
        <w:t xml:space="preserve">are the major barriers we encountered during coding experience. </w:t>
      </w:r>
    </w:p>
    <w:p w14:paraId="064C19A8" w14:textId="3F4592B9" w:rsidR="003040A8" w:rsidRDefault="003040A8" w:rsidP="00911BDD">
      <w:pPr>
        <w:pStyle w:val="Para"/>
      </w:pPr>
    </w:p>
    <w:p w14:paraId="72CC86EA" w14:textId="111C87A4" w:rsidR="003040A8" w:rsidRPr="00C519AA" w:rsidRDefault="00322487" w:rsidP="00911BDD">
      <w:pPr>
        <w:pStyle w:val="Para"/>
      </w:pPr>
      <w:r>
        <w:t>Ground truth</w:t>
      </w:r>
      <w:r w:rsidR="00ED5BDD">
        <w:t>s</w:t>
      </w:r>
      <w:r>
        <w:t xml:space="preserve"> of </w:t>
      </w:r>
      <w:r w:rsidR="00516F3E">
        <w:t xml:space="preserve">large commercial </w:t>
      </w:r>
      <w:proofErr w:type="gramStart"/>
      <w:r w:rsidR="00516F3E">
        <w:t>building</w:t>
      </w:r>
      <w:proofErr w:type="gramEnd"/>
      <w:r w:rsidR="00516F3E">
        <w:t xml:space="preserve"> </w:t>
      </w:r>
      <w:r w:rsidR="00ED5BDD">
        <w:t>are almost impossible to obtain</w:t>
      </w:r>
      <w:r w:rsidR="00E8710E">
        <w:t xml:space="preserve"> </w:t>
      </w:r>
      <w:r w:rsidR="00BF2B94">
        <w:t xml:space="preserve">due to the </w:t>
      </w:r>
      <w:proofErr w:type="gramStart"/>
      <w:r w:rsidR="00BF2B94">
        <w:t xml:space="preserve">large </w:t>
      </w:r>
      <w:r w:rsidR="00FA015E">
        <w:t>size</w:t>
      </w:r>
      <w:proofErr w:type="gramEnd"/>
      <w:r w:rsidR="00FA015E">
        <w:t xml:space="preserve"> of roo</w:t>
      </w:r>
      <w:r w:rsidR="00162DE3">
        <w:t xml:space="preserve">m numbers and </w:t>
      </w:r>
      <w:r w:rsidR="00667D48">
        <w:t xml:space="preserve">huge </w:t>
      </w:r>
      <w:r w:rsidR="00386A42">
        <w:t xml:space="preserve">resource </w:t>
      </w:r>
      <w:r w:rsidR="00C865AD">
        <w:t xml:space="preserve">expenses. </w:t>
      </w:r>
      <w:r w:rsidR="00A26E3D">
        <w:t xml:space="preserve">In the original paper, the researchers </w:t>
      </w:r>
      <w:r w:rsidR="006430C3">
        <w:t xml:space="preserve">believed that stratified </w:t>
      </w:r>
      <w:r w:rsidR="00BF7957">
        <w:t xml:space="preserve">sampling of occupancy is essential in developing the solution. </w:t>
      </w:r>
      <w:r w:rsidR="005004EE">
        <w:t xml:space="preserve">They </w:t>
      </w:r>
      <w:r w:rsidR="00507EF6">
        <w:t xml:space="preserve">manually log the occupancy hours of </w:t>
      </w:r>
      <w:proofErr w:type="gramStart"/>
      <w:r w:rsidR="00507EF6">
        <w:t>7</w:t>
      </w:r>
      <w:proofErr w:type="gramEnd"/>
      <w:r w:rsidR="00507EF6">
        <w:t xml:space="preserve"> private and shared offices over the period of two weeks where these rooms </w:t>
      </w:r>
      <w:proofErr w:type="gramStart"/>
      <w:r w:rsidR="00507EF6">
        <w:t>are selected</w:t>
      </w:r>
      <w:proofErr w:type="gramEnd"/>
      <w:r w:rsidR="00507EF6">
        <w:t xml:space="preserve"> </w:t>
      </w:r>
      <w:r w:rsidR="00BC5FC9">
        <w:t xml:space="preserve">as </w:t>
      </w:r>
      <w:r w:rsidR="00A57EBB">
        <w:t>at least one interior and one perimeter zone in</w:t>
      </w:r>
      <w:r w:rsidR="00C20017">
        <w:t xml:space="preserve"> each building. </w:t>
      </w:r>
      <w:r w:rsidR="00FD222B">
        <w:t xml:space="preserve">Besides, they </w:t>
      </w:r>
      <w:r w:rsidR="00972B2F">
        <w:t xml:space="preserve">accessed the security camera to </w:t>
      </w:r>
      <w:r w:rsidR="00ED6B16">
        <w:t xml:space="preserve">extract </w:t>
      </w:r>
      <w:r w:rsidR="005858FE">
        <w:t xml:space="preserve">occupancy </w:t>
      </w:r>
      <w:r w:rsidR="00D76B58">
        <w:t>ground truth</w:t>
      </w:r>
      <w:r w:rsidR="008C03AF">
        <w:t xml:space="preserve">. </w:t>
      </w:r>
      <w:r w:rsidR="009F2079">
        <w:t xml:space="preserve">For </w:t>
      </w:r>
      <w:r w:rsidR="00CC024A">
        <w:t xml:space="preserve">this paper, we are not capable to access to any commercial building’s </w:t>
      </w:r>
      <w:r w:rsidR="00CE06C0">
        <w:t>camera</w:t>
      </w:r>
      <w:r w:rsidR="00CC024A">
        <w:t xml:space="preserve"> </w:t>
      </w:r>
      <w:r w:rsidR="00CE06C0">
        <w:t xml:space="preserve">database or </w:t>
      </w:r>
      <w:proofErr w:type="gramStart"/>
      <w:r w:rsidR="001D1510">
        <w:t>conduct</w:t>
      </w:r>
      <w:proofErr w:type="gramEnd"/>
      <w:r w:rsidR="001D1510">
        <w:t xml:space="preserve"> manual log. In this case, </w:t>
      </w:r>
      <w:r w:rsidR="00A912DD">
        <w:t xml:space="preserve">no ground truth is available </w:t>
      </w:r>
      <w:r w:rsidR="003C38BE">
        <w:t xml:space="preserve">to </w:t>
      </w:r>
      <w:proofErr w:type="gramStart"/>
      <w:r w:rsidR="003C38BE">
        <w:t>be compared</w:t>
      </w:r>
      <w:proofErr w:type="gramEnd"/>
      <w:r w:rsidR="003C38BE">
        <w:t xml:space="preserve"> with the </w:t>
      </w:r>
      <w:r w:rsidR="001A0178">
        <w:t xml:space="preserve">prediction. </w:t>
      </w:r>
      <w:r w:rsidR="007C6CCC">
        <w:t xml:space="preserve">The solution will be </w:t>
      </w:r>
      <w:proofErr w:type="gramStart"/>
      <w:r w:rsidR="00FD3D62">
        <w:t>applying</w:t>
      </w:r>
      <w:proofErr w:type="gramEnd"/>
      <w:r w:rsidR="00FD3D62">
        <w:t xml:space="preserve"> the same algorithms in th</w:t>
      </w:r>
      <w:r w:rsidR="00CF0B97">
        <w:t xml:space="preserve">e complete </w:t>
      </w:r>
      <w:r w:rsidR="00791DFE">
        <w:t xml:space="preserve">process to </w:t>
      </w:r>
      <w:r w:rsidR="00751C99">
        <w:t xml:space="preserve">produce another human occupancy </w:t>
      </w:r>
      <w:r w:rsidR="00B34A22">
        <w:t xml:space="preserve">pattern </w:t>
      </w:r>
      <w:r w:rsidR="00B92E9A">
        <w:t xml:space="preserve">and then compare </w:t>
      </w:r>
      <w:r w:rsidR="006F6110">
        <w:t xml:space="preserve">the similarities and discretion between them. </w:t>
      </w:r>
      <w:r w:rsidR="00DC7A90">
        <w:t xml:space="preserve">This </w:t>
      </w:r>
      <w:r w:rsidR="003F0D39">
        <w:t>can</w:t>
      </w:r>
      <w:r w:rsidR="00DC7A90">
        <w:t xml:space="preserve"> be </w:t>
      </w:r>
      <w:r w:rsidR="003F0D39">
        <w:t xml:space="preserve">the </w:t>
      </w:r>
      <w:proofErr w:type="gramStart"/>
      <w:r w:rsidR="003F0D39">
        <w:t>possible future</w:t>
      </w:r>
      <w:proofErr w:type="gramEnd"/>
      <w:r w:rsidR="003F0D39">
        <w:t xml:space="preserve"> work. </w:t>
      </w:r>
    </w:p>
    <w:p w14:paraId="0C5AF950" w14:textId="0BAB0929" w:rsidR="6E50CC95" w:rsidRDefault="6E50CC95" w:rsidP="6E50CC95">
      <w:pPr>
        <w:pStyle w:val="Para"/>
      </w:pPr>
    </w:p>
    <w:p w14:paraId="36CDA320" w14:textId="613DDAF9" w:rsidR="24CE1574" w:rsidRDefault="24CE1574" w:rsidP="24CE1574">
      <w:pPr>
        <w:pStyle w:val="Para"/>
        <w:rPr>
          <w:b/>
          <w:sz w:val="22"/>
          <w:szCs w:val="22"/>
        </w:rPr>
      </w:pPr>
      <w:r w:rsidRPr="71C950A9">
        <w:rPr>
          <w:b/>
          <w:sz w:val="22"/>
          <w:szCs w:val="22"/>
        </w:rPr>
        <w:t>Conclusion</w:t>
      </w:r>
    </w:p>
    <w:p w14:paraId="64DEF8EC" w14:textId="35A2233A" w:rsidR="71C950A9" w:rsidRDefault="71C950A9" w:rsidP="71C950A9">
      <w:pPr>
        <w:pStyle w:val="Para"/>
        <w:rPr>
          <w:b/>
          <w:bCs/>
          <w:sz w:val="22"/>
          <w:szCs w:val="22"/>
        </w:rPr>
      </w:pPr>
    </w:p>
    <w:p w14:paraId="7A4CB885" w14:textId="0343D221" w:rsidR="7C3BA375" w:rsidRDefault="424EEABF" w:rsidP="7C3BA375">
      <w:pPr>
        <w:rPr>
          <w:rFonts w:eastAsia="Linux Libertine" w:cs="Linux Libertine"/>
        </w:rPr>
      </w:pPr>
      <w:r w:rsidRPr="424EEABF">
        <w:rPr>
          <w:rFonts w:eastAsia="Linux Libertine" w:cs="Linux Libertine"/>
        </w:rPr>
        <w:t xml:space="preserve">Our first </w:t>
      </w:r>
      <w:r w:rsidR="731B344B" w:rsidRPr="731B344B">
        <w:rPr>
          <w:rFonts w:eastAsia="Linux Libertine" w:cs="Linux Libertine"/>
        </w:rPr>
        <w:t>attempt at replicating a paper with non-</w:t>
      </w:r>
      <w:r w:rsidR="798B0412" w:rsidRPr="798B0412">
        <w:rPr>
          <w:rFonts w:eastAsia="Linux Libertine" w:cs="Linux Libertine"/>
        </w:rPr>
        <w:t>intrusive</w:t>
      </w:r>
      <w:r w:rsidR="731B344B" w:rsidRPr="731B344B">
        <w:rPr>
          <w:rFonts w:eastAsia="Linux Libertine" w:cs="Linux Libertine"/>
        </w:rPr>
        <w:t xml:space="preserve"> data </w:t>
      </w:r>
      <w:r w:rsidR="798B0412" w:rsidRPr="798B0412">
        <w:rPr>
          <w:rFonts w:eastAsia="Linux Libertine" w:cs="Linux Libertine"/>
        </w:rPr>
        <w:t>by an intrusive data set went like this.</w:t>
      </w:r>
      <w:r w:rsidR="68396738" w:rsidRPr="68396738">
        <w:rPr>
          <w:rFonts w:eastAsia="Linux Libertine" w:cs="Linux Libertine"/>
        </w:rPr>
        <w:t xml:space="preserve"> Occupancy prediction using machine techniques has captured growing attention in </w:t>
      </w:r>
      <w:proofErr w:type="gramStart"/>
      <w:r w:rsidR="68396738" w:rsidRPr="68396738">
        <w:rPr>
          <w:rFonts w:eastAsia="Linux Libertine" w:cs="Linux Libertine"/>
        </w:rPr>
        <w:t>many</w:t>
      </w:r>
      <w:proofErr w:type="gramEnd"/>
      <w:r w:rsidR="68396738" w:rsidRPr="68396738">
        <w:rPr>
          <w:rFonts w:eastAsia="Linux Libertine" w:cs="Linux Libertine"/>
        </w:rPr>
        <w:t xml:space="preserve"> studies by addressing the applications of environmental parameters (e.g., CO2, temperature, and relative humidity) or </w:t>
      </w:r>
      <w:proofErr w:type="gramStart"/>
      <w:r w:rsidR="68396738" w:rsidRPr="68396738">
        <w:rPr>
          <w:rFonts w:eastAsia="Linux Libertine" w:cs="Linux Libertine"/>
        </w:rPr>
        <w:t>the Wi</w:t>
      </w:r>
      <w:proofErr w:type="gramEnd"/>
      <w:r w:rsidR="68396738" w:rsidRPr="68396738">
        <w:rPr>
          <w:rFonts w:eastAsia="Linux Libertine" w:cs="Linux Libertine"/>
        </w:rPr>
        <w:t>-Fi technology.</w:t>
      </w:r>
      <w:r w:rsidR="062EB5B7" w:rsidRPr="062EB5B7">
        <w:rPr>
          <w:rFonts w:eastAsia="Linux Libertine" w:cs="Linux Libertine"/>
        </w:rPr>
        <w:t xml:space="preserve"> </w:t>
      </w:r>
      <w:r w:rsidR="731B344B" w:rsidRPr="731B344B">
        <w:rPr>
          <w:rFonts w:eastAsia="Linux Libertine" w:cs="Linux Libertine"/>
        </w:rPr>
        <w:t>The</w:t>
      </w:r>
      <w:r w:rsidR="7C3BA375" w:rsidRPr="2773762B">
        <w:rPr>
          <w:rFonts w:eastAsia="Linux Libertine" w:cs="Linux Libertine"/>
        </w:rPr>
        <w:t xml:space="preserve"> machine learning model </w:t>
      </w:r>
      <w:proofErr w:type="gramStart"/>
      <w:r w:rsidR="7C3BA375" w:rsidRPr="2773762B">
        <w:rPr>
          <w:rFonts w:eastAsia="Linux Libertine" w:cs="Linux Libertine"/>
        </w:rPr>
        <w:t>was</w:t>
      </w:r>
      <w:r w:rsidRPr="424EEABF">
        <w:rPr>
          <w:rFonts w:eastAsia="Linux Libertine" w:cs="Linux Libertine"/>
        </w:rPr>
        <w:t xml:space="preserve"> initially</w:t>
      </w:r>
      <w:r w:rsidR="7C3BA375" w:rsidRPr="2773762B">
        <w:rPr>
          <w:rFonts w:eastAsia="Linux Libertine" w:cs="Linux Libertine"/>
        </w:rPr>
        <w:t xml:space="preserve"> successfully implemented</w:t>
      </w:r>
      <w:proofErr w:type="gramEnd"/>
      <w:r w:rsidR="7C3BA375" w:rsidRPr="2773762B">
        <w:rPr>
          <w:rFonts w:eastAsia="Linux Libertine" w:cs="Linux Libertine"/>
        </w:rPr>
        <w:t xml:space="preserve"> and the training model </w:t>
      </w:r>
      <w:proofErr w:type="gramStart"/>
      <w:r w:rsidR="7C3BA375" w:rsidRPr="2773762B">
        <w:rPr>
          <w:rFonts w:eastAsia="Linux Libertine" w:cs="Linux Libertine"/>
        </w:rPr>
        <w:t>tested</w:t>
      </w:r>
      <w:proofErr w:type="gramEnd"/>
      <w:r w:rsidR="7C3BA375" w:rsidRPr="2773762B">
        <w:rPr>
          <w:rFonts w:eastAsia="Linux Libertine" w:cs="Linux Libertine"/>
        </w:rPr>
        <w:t xml:space="preserve">. The results obtained </w:t>
      </w:r>
      <w:proofErr w:type="gramStart"/>
      <w:r w:rsidR="7C3BA375" w:rsidRPr="2773762B">
        <w:rPr>
          <w:rFonts w:eastAsia="Linux Libertine" w:cs="Linux Libertine"/>
        </w:rPr>
        <w:t>were displayed</w:t>
      </w:r>
      <w:proofErr w:type="gramEnd"/>
      <w:r w:rsidR="7C3BA375" w:rsidRPr="2773762B">
        <w:rPr>
          <w:rFonts w:eastAsia="Linux Libertine" w:cs="Linux Libertine"/>
        </w:rPr>
        <w:t xml:space="preserve"> procedurally using the </w:t>
      </w:r>
      <w:proofErr w:type="spellStart"/>
      <w:r w:rsidR="7C3BA375" w:rsidRPr="2773762B">
        <w:rPr>
          <w:rFonts w:eastAsia="Linux Libertine" w:cs="Linux Libertine"/>
        </w:rPr>
        <w:t>Jupyter</w:t>
      </w:r>
      <w:proofErr w:type="spellEnd"/>
      <w:r w:rsidR="7C3BA375" w:rsidRPr="2773762B">
        <w:rPr>
          <w:rFonts w:eastAsia="Linux Libertine" w:cs="Linux Libertine"/>
        </w:rPr>
        <w:t xml:space="preserve"> notebook's code. Due to the large dataset, it was difficult to run through the entire data in one cycle since smaller machines had memory limitations. As a result, a single folder </w:t>
      </w:r>
      <w:proofErr w:type="gramStart"/>
      <w:r w:rsidR="7C3BA375" w:rsidRPr="2773762B">
        <w:rPr>
          <w:rFonts w:eastAsia="Linux Libertine" w:cs="Linux Libertine"/>
        </w:rPr>
        <w:t>was used</w:t>
      </w:r>
      <w:proofErr w:type="gramEnd"/>
      <w:r w:rsidR="7C3BA375" w:rsidRPr="2773762B">
        <w:rPr>
          <w:rFonts w:eastAsia="Linux Libertine" w:cs="Linux Libertine"/>
        </w:rPr>
        <w:t xml:space="preserve"> to train the random forest classifier model. Recommendations for solving this problem require a categorized approach to training where a </w:t>
      </w:r>
      <w:proofErr w:type="gramStart"/>
      <w:r w:rsidR="7C3BA375" w:rsidRPr="2773762B">
        <w:rPr>
          <w:rFonts w:eastAsia="Linux Libertine" w:cs="Linux Libertine"/>
        </w:rPr>
        <w:t>step by step</w:t>
      </w:r>
      <w:proofErr w:type="gramEnd"/>
      <w:r w:rsidR="7C3BA375" w:rsidRPr="2773762B">
        <w:rPr>
          <w:rFonts w:eastAsia="Linux Libertine" w:cs="Linux Libertine"/>
        </w:rPr>
        <w:t xml:space="preserve"> incremental approach </w:t>
      </w:r>
      <w:proofErr w:type="gramStart"/>
      <w:r w:rsidR="7C3BA375" w:rsidRPr="2773762B">
        <w:rPr>
          <w:rFonts w:eastAsia="Linux Libertine" w:cs="Linux Libertine"/>
        </w:rPr>
        <w:t>is used</w:t>
      </w:r>
      <w:proofErr w:type="gramEnd"/>
      <w:r w:rsidR="7C3BA375" w:rsidRPr="2773762B">
        <w:rPr>
          <w:rFonts w:eastAsia="Linux Libertine" w:cs="Linux Libertine"/>
        </w:rPr>
        <w:t xml:space="preserve">. Alternatively, using a large memory computing device would reduce the memory error limitations allowing for more data to </w:t>
      </w:r>
      <w:proofErr w:type="gramStart"/>
      <w:r w:rsidR="7C3BA375" w:rsidRPr="2773762B">
        <w:rPr>
          <w:rFonts w:eastAsia="Linux Libertine" w:cs="Linux Libertine"/>
        </w:rPr>
        <w:t>be used</w:t>
      </w:r>
      <w:proofErr w:type="gramEnd"/>
      <w:r w:rsidR="7C3BA375" w:rsidRPr="2773762B">
        <w:rPr>
          <w:rFonts w:eastAsia="Linux Libertine" w:cs="Linux Libertine"/>
        </w:rPr>
        <w:t xml:space="preserve"> at once. Reducing bias, variance and noise in the model is necessary to produce models with </w:t>
      </w:r>
      <w:proofErr w:type="gramStart"/>
      <w:r w:rsidR="7C3BA375" w:rsidRPr="2773762B">
        <w:rPr>
          <w:rFonts w:eastAsia="Linux Libertine" w:cs="Linux Libertine"/>
        </w:rPr>
        <w:t>good results</w:t>
      </w:r>
      <w:proofErr w:type="gramEnd"/>
      <w:r w:rsidR="7C3BA375" w:rsidRPr="2773762B">
        <w:rPr>
          <w:rFonts w:eastAsia="Linux Libertine" w:cs="Linux Libertine"/>
        </w:rPr>
        <w:t xml:space="preserve">. An accuracy obtained for instance was 0.973684 which is well within the expected margins for application. The advantages </w:t>
      </w:r>
      <w:r w:rsidR="7C3BA375" w:rsidRPr="2773762B">
        <w:rPr>
          <w:rFonts w:eastAsia="Linux Libertine" w:cs="Linux Libertine"/>
        </w:rPr>
        <w:t xml:space="preserve">of using the random forest method were visible with the model. Its ease of training </w:t>
      </w:r>
      <w:proofErr w:type="gramStart"/>
      <w:r w:rsidR="7C3BA375" w:rsidRPr="2773762B">
        <w:rPr>
          <w:rFonts w:eastAsia="Linux Libertine" w:cs="Linux Libertine"/>
        </w:rPr>
        <w:t>was notably seen</w:t>
      </w:r>
      <w:proofErr w:type="gramEnd"/>
      <w:r w:rsidR="7C3BA375" w:rsidRPr="2773762B">
        <w:rPr>
          <w:rFonts w:eastAsia="Linux Libertine" w:cs="Linux Libertine"/>
        </w:rPr>
        <w:t xml:space="preserve"> in the application as the code compiled faster. The </w:t>
      </w:r>
      <w:proofErr w:type="gramStart"/>
      <w:r w:rsidR="7C3BA375" w:rsidRPr="2773762B">
        <w:rPr>
          <w:rFonts w:eastAsia="Linux Libertine" w:cs="Linux Libertine"/>
        </w:rPr>
        <w:t>run</w:t>
      </w:r>
      <w:proofErr w:type="gramEnd"/>
      <w:r w:rsidR="7C3BA375" w:rsidRPr="2773762B">
        <w:rPr>
          <w:rFonts w:eastAsia="Linux Libertine" w:cs="Linux Libertine"/>
        </w:rPr>
        <w:t xml:space="preserve"> time during training was impressively </w:t>
      </w:r>
      <w:proofErr w:type="gramStart"/>
      <w:r w:rsidR="7C3BA375" w:rsidRPr="2773762B">
        <w:rPr>
          <w:rFonts w:eastAsia="Linux Libertine" w:cs="Linux Libertine"/>
        </w:rPr>
        <w:t>very fast</w:t>
      </w:r>
      <w:proofErr w:type="gramEnd"/>
      <w:r w:rsidR="7C3BA375" w:rsidRPr="2773762B">
        <w:rPr>
          <w:rFonts w:eastAsia="Linux Libertine" w:cs="Linux Libertine"/>
        </w:rPr>
        <w:t xml:space="preserve"> during training and no overfitting problems were experienced. Besides missing values did not affect the algorithm results output where </w:t>
      </w:r>
      <w:proofErr w:type="gramStart"/>
      <w:r w:rsidR="7C3BA375" w:rsidRPr="2773762B">
        <w:rPr>
          <w:rFonts w:eastAsia="Linux Libertine" w:cs="Linux Libertine"/>
        </w:rPr>
        <w:t>some</w:t>
      </w:r>
      <w:proofErr w:type="gramEnd"/>
      <w:r w:rsidR="7C3BA375" w:rsidRPr="2773762B">
        <w:rPr>
          <w:rFonts w:eastAsia="Linux Libertine" w:cs="Linux Libertine"/>
        </w:rPr>
        <w:t xml:space="preserve"> sensor nodes did not register a given parameter value. Using the </w:t>
      </w:r>
      <w:proofErr w:type="spellStart"/>
      <w:r w:rsidR="7C3BA375" w:rsidRPr="2773762B">
        <w:rPr>
          <w:rFonts w:eastAsia="Linux Libertine" w:cs="Linux Libertine"/>
        </w:rPr>
        <w:t>sckitlearn</w:t>
      </w:r>
      <w:proofErr w:type="spellEnd"/>
      <w:r w:rsidR="7C3BA375" w:rsidRPr="2773762B">
        <w:rPr>
          <w:rFonts w:eastAsia="Linux Libertine" w:cs="Linux Libertine"/>
        </w:rPr>
        <w:t xml:space="preserve"> library also made it </w:t>
      </w:r>
      <w:proofErr w:type="gramStart"/>
      <w:r w:rsidR="7C3BA375" w:rsidRPr="2773762B">
        <w:rPr>
          <w:rFonts w:eastAsia="Linux Libertine" w:cs="Linux Libertine"/>
        </w:rPr>
        <w:t>very easy</w:t>
      </w:r>
      <w:proofErr w:type="gramEnd"/>
      <w:r w:rsidR="7C3BA375" w:rsidRPr="2773762B">
        <w:rPr>
          <w:rFonts w:eastAsia="Linux Libertine" w:cs="Linux Libertine"/>
        </w:rPr>
        <w:t xml:space="preserve"> to model machine learning algorithms with fewer code. Future work would include performing feature extraction where the environmental parameter that makes more impact on predicting room occupancy </w:t>
      </w:r>
      <w:proofErr w:type="gramStart"/>
      <w:r w:rsidR="7C3BA375" w:rsidRPr="2773762B">
        <w:rPr>
          <w:rFonts w:eastAsia="Linux Libertine" w:cs="Linux Libertine"/>
        </w:rPr>
        <w:t>is identified</w:t>
      </w:r>
      <w:proofErr w:type="gramEnd"/>
      <w:r w:rsidR="7C3BA375" w:rsidRPr="2773762B">
        <w:rPr>
          <w:rFonts w:eastAsia="Linux Libertine" w:cs="Linux Libertine"/>
        </w:rPr>
        <w:t xml:space="preserve"> relative to the others for the model. This would provide more focused approach to machine learning based on the identified parameter.</w:t>
      </w:r>
    </w:p>
    <w:p w14:paraId="5E8FF156" w14:textId="665A1875" w:rsidR="71C950A9" w:rsidRDefault="71C950A9" w:rsidP="71C950A9">
      <w:pPr>
        <w:pStyle w:val="Para"/>
        <w:rPr>
          <w:b/>
          <w:bCs/>
          <w:sz w:val="22"/>
          <w:szCs w:val="22"/>
        </w:rPr>
      </w:pPr>
    </w:p>
    <w:p w14:paraId="7BA3C1CD" w14:textId="2BC60A55" w:rsidR="008855A8" w:rsidRPr="00936BE0" w:rsidRDefault="008855A8" w:rsidP="004F04FD">
      <w:pPr>
        <w:pStyle w:val="ReferenceHead"/>
        <w:rPr>
          <w:b/>
          <w:bCs w:val="0"/>
          <w:sz w:val="24"/>
          <w:szCs w:val="24"/>
        </w:rPr>
      </w:pPr>
      <w:r w:rsidRPr="00936BE0">
        <w:rPr>
          <w:b/>
          <w:bCs w:val="0"/>
          <w:sz w:val="24"/>
          <w:szCs w:val="24"/>
        </w:rPr>
        <w:t>FUT</w:t>
      </w:r>
      <w:r w:rsidR="00193B89" w:rsidRPr="00936BE0">
        <w:rPr>
          <w:b/>
          <w:bCs w:val="0"/>
          <w:sz w:val="24"/>
          <w:szCs w:val="24"/>
        </w:rPr>
        <w:t>URE WORK</w:t>
      </w:r>
    </w:p>
    <w:p w14:paraId="55107C52" w14:textId="2C587990" w:rsidR="00B00716" w:rsidRPr="00586A35" w:rsidRDefault="00B00716" w:rsidP="00C519AA">
      <w:pPr>
        <w:pStyle w:val="Para"/>
      </w:pPr>
    </w:p>
    <w:p w14:paraId="4BD3A3F1" w14:textId="690D3916" w:rsidR="722AA836" w:rsidRDefault="722AA836" w:rsidP="722AA836">
      <w:r>
        <w:t xml:space="preserve">In this paper we attempted to gain </w:t>
      </w:r>
      <w:proofErr w:type="gramStart"/>
      <w:r>
        <w:t>a higher</w:t>
      </w:r>
      <w:proofErr w:type="gramEnd"/>
      <w:r>
        <w:t xml:space="preserve"> accuracy with a larger data set. For first timers we feel that we learned </w:t>
      </w:r>
      <w:proofErr w:type="gramStart"/>
      <w:r>
        <w:t>a few</w:t>
      </w:r>
      <w:proofErr w:type="gramEnd"/>
      <w:r>
        <w:t xml:space="preserve"> things that Machine Learning professionals could take heed. Our results indicate that the constructed algorithm/code performed decently. For future endeavors regarding human occupancy within a building facility setting, researchers should apply more sophisticated methods for associating occupancy with non-intrusive variables such as power or water usage. To expand on this idea, </w:t>
      </w:r>
      <w:proofErr w:type="gramStart"/>
      <w:r>
        <w:t>let’s</w:t>
      </w:r>
      <w:proofErr w:type="gramEnd"/>
      <w:r>
        <w:t xml:space="preserve"> picture a researcher resorting to the standard method of utilizing a binary classifier which only categorizes the elements of a given set into two groups... the researcher can </w:t>
      </w:r>
      <w:proofErr w:type="gramStart"/>
      <w:r>
        <w:t>rather focus</w:t>
      </w:r>
      <w:proofErr w:type="gramEnd"/>
      <w:r>
        <w:t xml:space="preserve"> on determining the probability of occupancy based on variables such as electricity, </w:t>
      </w:r>
      <w:proofErr w:type="gramStart"/>
      <w:r w:rsidR="00724CE1">
        <w:t>HVAC</w:t>
      </w:r>
      <w:proofErr w:type="gramEnd"/>
      <w:r>
        <w:t xml:space="preserve"> or water usage. However, these techniques have the drawback of requiring </w:t>
      </w:r>
      <w:proofErr w:type="gramStart"/>
      <w:r>
        <w:t>some</w:t>
      </w:r>
      <w:proofErr w:type="gramEnd"/>
    </w:p>
    <w:p w14:paraId="0BC01588" w14:textId="44B76B6B" w:rsidR="722AA836" w:rsidRDefault="773CCA20" w:rsidP="4891D32F">
      <w:pPr>
        <w:rPr>
          <w:rFonts w:eastAsia="Linux Libertine" w:cs="Linux Libertine"/>
          <w:szCs w:val="18"/>
        </w:rPr>
      </w:pPr>
      <w:r w:rsidRPr="773CCA20">
        <w:rPr>
          <w:rFonts w:eastAsia="Linux Libertine" w:cs="Linux Libertine"/>
        </w:rPr>
        <w:t xml:space="preserve">form of training data, which is challenging and time-consuming to collect and our current approach avoids. It is necessary to study the full correlation of the environmental data used in this research. A starting point could be the analysis of features and their impact on the system. The CO2 data </w:t>
      </w:r>
      <w:proofErr w:type="gramStart"/>
      <w:r w:rsidRPr="773CCA20">
        <w:rPr>
          <w:rFonts w:eastAsia="Linux Libertine" w:cs="Linux Libertine"/>
        </w:rPr>
        <w:t>have to</w:t>
      </w:r>
      <w:proofErr w:type="gramEnd"/>
      <w:r w:rsidRPr="773CCA20">
        <w:rPr>
          <w:rFonts w:eastAsia="Linux Libertine" w:cs="Linux Libertine"/>
        </w:rPr>
        <w:t xml:space="preserve"> endure </w:t>
      </w:r>
      <w:proofErr w:type="gramStart"/>
      <w:r w:rsidRPr="773CCA20">
        <w:rPr>
          <w:rFonts w:eastAsia="Linux Libertine" w:cs="Linux Libertine"/>
        </w:rPr>
        <w:t>some</w:t>
      </w:r>
      <w:proofErr w:type="gramEnd"/>
      <w:r w:rsidRPr="773CCA20">
        <w:rPr>
          <w:rFonts w:eastAsia="Linux Libertine" w:cs="Linux Libertine"/>
        </w:rPr>
        <w:t xml:space="preserve"> processing to find the most meaningful way to use this type of data, since it </w:t>
      </w:r>
      <w:proofErr w:type="gramStart"/>
      <w:r w:rsidRPr="773CCA20">
        <w:rPr>
          <w:rFonts w:eastAsia="Linux Libertine" w:cs="Linux Libertine"/>
        </w:rPr>
        <w:t>was found</w:t>
      </w:r>
      <w:proofErr w:type="gramEnd"/>
      <w:r w:rsidRPr="773CCA20">
        <w:rPr>
          <w:rFonts w:eastAsia="Linux Libertine" w:cs="Linux Libertine"/>
        </w:rPr>
        <w:t xml:space="preserve"> that they represent one of the best features to detect the number of occupants.</w:t>
      </w:r>
    </w:p>
    <w:p w14:paraId="5F0E2730" w14:textId="437F3273" w:rsidR="773CCA20" w:rsidRDefault="773CCA20" w:rsidP="773CCA20">
      <w:pPr>
        <w:rPr>
          <w:rFonts w:eastAsia="Linux Libertine" w:cs="Linux Libertine"/>
          <w:szCs w:val="18"/>
        </w:rPr>
      </w:pPr>
      <w:r w:rsidRPr="773CCA20">
        <w:rPr>
          <w:rFonts w:eastAsia="Linux Libertine" w:cs="Linux Libertine"/>
          <w:szCs w:val="18"/>
        </w:rPr>
        <w:t xml:space="preserve">Another suggestion that I have is the implementation of the shift-scaled </w:t>
      </w:r>
      <w:proofErr w:type="spellStart"/>
      <w:r w:rsidRPr="773CCA20">
        <w:rPr>
          <w:rFonts w:eastAsia="Linux Libertine" w:cs="Linux Libertine"/>
          <w:szCs w:val="18"/>
        </w:rPr>
        <w:t>dirichlet</w:t>
      </w:r>
      <w:proofErr w:type="spellEnd"/>
      <w:r w:rsidRPr="773CCA20">
        <w:rPr>
          <w:rFonts w:eastAsia="Linux Libertine" w:cs="Linux Libertine"/>
          <w:szCs w:val="18"/>
        </w:rPr>
        <w:t xml:space="preserve"> </w:t>
      </w:r>
      <w:proofErr w:type="gramStart"/>
      <w:r w:rsidRPr="773CCA20">
        <w:rPr>
          <w:rFonts w:eastAsia="Linux Libertine" w:cs="Linux Libertine"/>
          <w:szCs w:val="18"/>
        </w:rPr>
        <w:t>distribution(</w:t>
      </w:r>
      <w:proofErr w:type="gramEnd"/>
      <w:r w:rsidRPr="773CCA20">
        <w:rPr>
          <w:rFonts w:eastAsia="Linux Libertine" w:cs="Linux Libertine"/>
          <w:szCs w:val="18"/>
        </w:rPr>
        <w:t>SSDD). The Dirichlet distribution Dir(</w:t>
      </w:r>
      <w:r w:rsidRPr="773CCA20">
        <w:rPr>
          <w:rFonts w:eastAsia="Linux Libertine" w:cs="Linux Libertine"/>
          <w:b/>
          <w:bCs/>
          <w:szCs w:val="18"/>
        </w:rPr>
        <w:t>α</w:t>
      </w:r>
      <w:r w:rsidRPr="773CCA20">
        <w:rPr>
          <w:rFonts w:eastAsia="Linux Libertine" w:cs="Linux Libertine"/>
          <w:szCs w:val="18"/>
        </w:rPr>
        <w:t xml:space="preserve">) is a family of continuous multivariate probability distributions parameterized by a vector </w:t>
      </w:r>
      <w:r w:rsidRPr="773CCA20">
        <w:rPr>
          <w:rFonts w:eastAsia="Linux Libertine" w:cs="Linux Libertine"/>
          <w:b/>
          <w:bCs/>
          <w:szCs w:val="18"/>
        </w:rPr>
        <w:t xml:space="preserve">α </w:t>
      </w:r>
      <w:r w:rsidRPr="773CCA20">
        <w:rPr>
          <w:rFonts w:eastAsia="Linux Libertine" w:cs="Linux Libertine"/>
          <w:szCs w:val="18"/>
        </w:rPr>
        <w:t>of positive reals. It is a multivariate generali</w:t>
      </w:r>
      <w:r w:rsidR="001677B9">
        <w:rPr>
          <w:rFonts w:eastAsia="Linux Libertine" w:cs="Linux Libertine"/>
          <w:szCs w:val="18"/>
        </w:rPr>
        <w:t>z</w:t>
      </w:r>
      <w:r w:rsidRPr="773CCA20">
        <w:rPr>
          <w:rFonts w:eastAsia="Linux Libertine" w:cs="Linux Libertine"/>
          <w:szCs w:val="18"/>
        </w:rPr>
        <w:t xml:space="preserve">ation of the Beta distribution. Dirichlet distributions </w:t>
      </w:r>
      <w:proofErr w:type="gramStart"/>
      <w:r w:rsidRPr="773CCA20">
        <w:rPr>
          <w:rFonts w:eastAsia="Linux Libertine" w:cs="Linux Libertine"/>
          <w:szCs w:val="18"/>
        </w:rPr>
        <w:t>are commonly used</w:t>
      </w:r>
      <w:proofErr w:type="gramEnd"/>
      <w:r w:rsidRPr="773CCA20">
        <w:rPr>
          <w:rFonts w:eastAsia="Linux Libertine" w:cs="Linux Libertine"/>
          <w:szCs w:val="18"/>
        </w:rPr>
        <w:t xml:space="preserve"> as prior distributions in Bayesian statistics. </w:t>
      </w:r>
    </w:p>
    <w:p w14:paraId="5C2C0559" w14:textId="2295E4EB" w:rsidR="40D6BC98" w:rsidRDefault="40D6BC98" w:rsidP="40D6BC98">
      <w:pPr>
        <w:rPr>
          <w:rFonts w:eastAsia="Linux Libertine" w:cs="Linux Libertine"/>
          <w:szCs w:val="18"/>
        </w:rPr>
      </w:pPr>
    </w:p>
    <w:p w14:paraId="10CB483B" w14:textId="0DA46278" w:rsidR="4963FB2B" w:rsidRDefault="4963FB2B" w:rsidP="4963FB2B">
      <w:r>
        <w:rPr>
          <w:noProof/>
        </w:rPr>
        <w:drawing>
          <wp:inline distT="0" distB="0" distL="0" distR="0" wp14:anchorId="4239DA63" wp14:editId="4421BE2A">
            <wp:extent cx="3218910" cy="992916"/>
            <wp:effectExtent l="0" t="0" r="635" b="0"/>
            <wp:docPr id="507563708" name="Picture 50756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238671" cy="999012"/>
                    </a:xfrm>
                    <a:prstGeom prst="rect">
                      <a:avLst/>
                    </a:prstGeom>
                  </pic:spPr>
                </pic:pic>
              </a:graphicData>
            </a:graphic>
          </wp:inline>
        </w:drawing>
      </w:r>
    </w:p>
    <w:p w14:paraId="7DE0B03D" w14:textId="0DA46278" w:rsidR="4963FB2B" w:rsidRDefault="4963FB2B" w:rsidP="4963FB2B"/>
    <w:p w14:paraId="3997EB77" w14:textId="09B6CD90" w:rsidR="4963FB2B" w:rsidRDefault="773889D7" w:rsidP="4963FB2B">
      <w:r>
        <w:lastRenderedPageBreak/>
        <w:t>This model implementation would be extremely useful in studies focusing on occupancy detection</w:t>
      </w:r>
      <w:r w:rsidR="73698A3D">
        <w:t xml:space="preserve"> because it</w:t>
      </w:r>
      <w:r>
        <w:t xml:space="preserve"> </w:t>
      </w:r>
      <w:r w:rsidR="7DDD97F1">
        <w:t xml:space="preserve">can help in determining </w:t>
      </w:r>
      <w:r w:rsidR="20554A51">
        <w:t>proba</w:t>
      </w:r>
      <w:r w:rsidR="001677B9">
        <w:t xml:space="preserve">bilities of </w:t>
      </w:r>
      <w:r w:rsidR="00AA2E2A">
        <w:t xml:space="preserve">occupancy. </w:t>
      </w:r>
    </w:p>
    <w:p w14:paraId="44F8D445" w14:textId="18F4356F" w:rsidR="00B92C38" w:rsidRDefault="00B92C38" w:rsidP="4963FB2B"/>
    <w:p w14:paraId="6BB2990C" w14:textId="2C1B980E" w:rsidR="00B92C38" w:rsidRDefault="00B92C38" w:rsidP="4963FB2B">
      <w:r>
        <w:t xml:space="preserve">Clustering </w:t>
      </w:r>
      <w:r w:rsidR="00F36915">
        <w:t xml:space="preserve">techniques are </w:t>
      </w:r>
      <w:r w:rsidR="00F90164">
        <w:t xml:space="preserve">supposed to </w:t>
      </w:r>
      <w:proofErr w:type="gramStart"/>
      <w:r w:rsidR="00F90164">
        <w:t>be applied</w:t>
      </w:r>
      <w:proofErr w:type="gramEnd"/>
      <w:r w:rsidR="00F90164">
        <w:t xml:space="preserve"> after </w:t>
      </w:r>
      <w:r w:rsidR="000E6FC4">
        <w:t xml:space="preserve">occupancy patterns </w:t>
      </w:r>
      <w:proofErr w:type="gramStart"/>
      <w:r w:rsidR="000E6FC4">
        <w:t xml:space="preserve">being </w:t>
      </w:r>
      <w:r w:rsidR="00244D99">
        <w:t>derived</w:t>
      </w:r>
      <w:proofErr w:type="gramEnd"/>
      <w:r w:rsidR="00244D99">
        <w:t xml:space="preserve">. </w:t>
      </w:r>
      <w:r w:rsidR="00881498" w:rsidRPr="00881498">
        <w:t>Cluster analysis or clustering is the task of grouping a set of objects in such a way that objects in the same group are more similar to each other than to those in other groups.</w:t>
      </w:r>
      <w:r w:rsidR="00E53CBA">
        <w:t xml:space="preserve"> Groups of </w:t>
      </w:r>
      <w:r w:rsidR="00901614">
        <w:t xml:space="preserve">zones will </w:t>
      </w:r>
      <w:proofErr w:type="gramStart"/>
      <w:r w:rsidR="00901614">
        <w:t>be gathered</w:t>
      </w:r>
      <w:proofErr w:type="gramEnd"/>
      <w:r w:rsidR="00901614">
        <w:t xml:space="preserve"> and </w:t>
      </w:r>
      <w:r w:rsidR="00505AA2">
        <w:t xml:space="preserve">treated as a cluster who has similar occupancy patterns. The system will </w:t>
      </w:r>
      <w:r w:rsidR="005F3D0E">
        <w:t xml:space="preserve">extract and compare </w:t>
      </w:r>
      <w:proofErr w:type="gramStart"/>
      <w:r w:rsidR="005F3D0E">
        <w:t>th</w:t>
      </w:r>
      <w:r w:rsidR="000C0034">
        <w:t>ose information</w:t>
      </w:r>
      <w:proofErr w:type="gramEnd"/>
      <w:r w:rsidR="000C0034">
        <w:t xml:space="preserve"> </w:t>
      </w:r>
      <w:r w:rsidR="00CE009E">
        <w:t xml:space="preserve">to </w:t>
      </w:r>
      <w:r w:rsidR="00B93E5C">
        <w:t xml:space="preserve">provide </w:t>
      </w:r>
      <w:r w:rsidR="00970A3D">
        <w:t>customized schedules</w:t>
      </w:r>
      <w:r w:rsidR="00862807">
        <w:t xml:space="preserve"> to archive energy savings. </w:t>
      </w:r>
    </w:p>
    <w:p w14:paraId="389AAEA4" w14:textId="1D0F1CEE" w:rsidR="5CB60EA8" w:rsidRPr="00942484" w:rsidRDefault="00942484" w:rsidP="004F04FD">
      <w:pPr>
        <w:pStyle w:val="ReferenceHead"/>
      </w:pPr>
      <w:r w:rsidRPr="00942484">
        <w:t>After</w:t>
      </w:r>
      <w:r>
        <w:t xml:space="preserve"> the data </w:t>
      </w:r>
      <w:proofErr w:type="gramStart"/>
      <w:r w:rsidR="7C6D2F66">
        <w:t>was</w:t>
      </w:r>
      <w:r>
        <w:t xml:space="preserve"> processed</w:t>
      </w:r>
      <w:proofErr w:type="gramEnd"/>
      <w:r>
        <w:t xml:space="preserve">, the models of human occupancy patterns will </w:t>
      </w:r>
      <w:r w:rsidR="26196A54">
        <w:t xml:space="preserve">end up </w:t>
      </w:r>
      <w:proofErr w:type="gramStart"/>
      <w:r w:rsidR="291C880E">
        <w:t>being</w:t>
      </w:r>
      <w:r>
        <w:t xml:space="preserve"> generated</w:t>
      </w:r>
      <w:proofErr w:type="gramEnd"/>
      <w:r>
        <w:t xml:space="preserve">. </w:t>
      </w:r>
      <w:r w:rsidR="00CC3CCC">
        <w:t xml:space="preserve">The ideal patterns will </w:t>
      </w:r>
      <w:r w:rsidR="00F1794E">
        <w:t xml:space="preserve">include the time periods of </w:t>
      </w:r>
      <w:r w:rsidR="005B3DFA">
        <w:t xml:space="preserve">human presence in a day, week, and weekend. </w:t>
      </w:r>
      <w:r w:rsidR="00106000">
        <w:t xml:space="preserve">The </w:t>
      </w:r>
      <w:r w:rsidR="006F3AF3">
        <w:t xml:space="preserve">original paper </w:t>
      </w:r>
      <w:r w:rsidR="00BF3064">
        <w:t xml:space="preserve">had </w:t>
      </w:r>
      <w:r w:rsidR="00C03DF6">
        <w:t xml:space="preserve">generated </w:t>
      </w:r>
      <w:r w:rsidR="00566E95">
        <w:t xml:space="preserve">different </w:t>
      </w:r>
      <w:r w:rsidR="006053A5">
        <w:t xml:space="preserve">schedules: Static and adaptive schedules. </w:t>
      </w:r>
      <w:r w:rsidR="00842098">
        <w:t xml:space="preserve">This will be our paper’s </w:t>
      </w:r>
      <w:r w:rsidR="00FE1C1D">
        <w:t>final goal</w:t>
      </w:r>
      <w:r w:rsidR="002A499D">
        <w:t xml:space="preserve"> and </w:t>
      </w:r>
      <w:r w:rsidR="1A6A0F9D">
        <w:t xml:space="preserve">can </w:t>
      </w:r>
      <w:proofErr w:type="gramStart"/>
      <w:r w:rsidR="1A6A0F9D">
        <w:t>be applied</w:t>
      </w:r>
      <w:proofErr w:type="gramEnd"/>
      <w:r w:rsidR="002C209F">
        <w:t xml:space="preserve"> towards energy savings. </w:t>
      </w:r>
    </w:p>
    <w:p w14:paraId="2D4649D3" w14:textId="13A531ED" w:rsidR="7BE24A25" w:rsidRDefault="7BE24A25" w:rsidP="004F04FD">
      <w:pPr>
        <w:pStyle w:val="ReferenceHead"/>
      </w:pPr>
    </w:p>
    <w:p w14:paraId="1B2A0777" w14:textId="6AED3641" w:rsidR="7BE24A25" w:rsidRDefault="7BE24A25" w:rsidP="004F04FD">
      <w:pPr>
        <w:pStyle w:val="ReferenceHead"/>
      </w:pPr>
    </w:p>
    <w:p w14:paraId="6328E879" w14:textId="57B4445B" w:rsidR="7BE24A25" w:rsidRDefault="7BE24A25" w:rsidP="004F04FD">
      <w:pPr>
        <w:pStyle w:val="ReferenceHead"/>
      </w:pPr>
    </w:p>
    <w:p w14:paraId="0E4BFA9D" w14:textId="74EF2476" w:rsidR="0007392C" w:rsidRDefault="00AA5BF1" w:rsidP="004F04FD">
      <w:pPr>
        <w:pStyle w:val="ReferenceHead"/>
        <w:rPr>
          <w:b/>
          <w:bCs w:val="0"/>
          <w:sz w:val="24"/>
          <w:szCs w:val="24"/>
        </w:rPr>
      </w:pPr>
      <w:r w:rsidRPr="00936BE0">
        <w:rPr>
          <w:b/>
          <w:bCs w:val="0"/>
          <w:sz w:val="24"/>
          <w:szCs w:val="24"/>
        </w:rPr>
        <w:t>REFERENCES</w:t>
      </w:r>
    </w:p>
    <w:p w14:paraId="1556B97B" w14:textId="77777777" w:rsidR="00263A80" w:rsidRPr="00936BE0" w:rsidRDefault="00263A80" w:rsidP="004F04FD">
      <w:pPr>
        <w:pStyle w:val="ReferenceHead"/>
        <w:rPr>
          <w:b/>
          <w:bCs w:val="0"/>
          <w:sz w:val="24"/>
          <w:szCs w:val="24"/>
        </w:rPr>
      </w:pPr>
    </w:p>
    <w:p w14:paraId="08EA8C6E" w14:textId="6C31FB8A" w:rsidR="00A46F57" w:rsidRPr="00730085" w:rsidRDefault="00586A35" w:rsidP="006B2B48">
      <w:pPr>
        <w:pStyle w:val="Bibentry"/>
        <w:rPr>
          <w:sz w:val="16"/>
          <w:szCs w:val="24"/>
          <w14:ligatures w14:val="standard"/>
        </w:rPr>
      </w:pPr>
      <w:r w:rsidRPr="00730085">
        <w:rPr>
          <w:sz w:val="16"/>
          <w:szCs w:val="24"/>
          <w14:ligatures w14:val="standard"/>
        </w:rPr>
        <w:t>[1]</w:t>
      </w:r>
      <w:r w:rsidR="006B2B48" w:rsidRPr="00730085">
        <w:rPr>
          <w:sz w:val="16"/>
          <w:szCs w:val="24"/>
          <w14:ligatures w14:val="standard"/>
        </w:rPr>
        <w:t xml:space="preserve"> </w:t>
      </w:r>
      <w:proofErr w:type="spellStart"/>
      <w:r w:rsidR="006B2B48" w:rsidRPr="00730085">
        <w:rPr>
          <w:sz w:val="16"/>
          <w:szCs w:val="24"/>
          <w14:ligatures w14:val="standard"/>
        </w:rPr>
        <w:t>BuildSys</w:t>
      </w:r>
      <w:proofErr w:type="spellEnd"/>
      <w:r w:rsidR="006B2B48" w:rsidRPr="00730085">
        <w:rPr>
          <w:sz w:val="16"/>
          <w:szCs w:val="24"/>
          <w14:ligatures w14:val="standard"/>
        </w:rPr>
        <w:t xml:space="preserve"> '16 Proceedings of the 3rd ACM International Conference on Systems for Energy-Efficient Built Environments Pages 21-30</w:t>
      </w:r>
    </w:p>
    <w:tbl>
      <w:tblPr>
        <w:tblW w:w="0" w:type="auto"/>
        <w:tblCellSpacing w:w="0" w:type="dxa"/>
        <w:tblInd w:w="75" w:type="dxa"/>
        <w:shd w:val="clear" w:color="auto" w:fill="FFFFFF"/>
        <w:tblCellMar>
          <w:top w:w="15" w:type="dxa"/>
          <w:left w:w="15" w:type="dxa"/>
          <w:bottom w:w="15" w:type="dxa"/>
          <w:right w:w="15" w:type="dxa"/>
        </w:tblCellMar>
        <w:tblLook w:val="04A0" w:firstRow="1" w:lastRow="0" w:firstColumn="1" w:lastColumn="0" w:noHBand="0" w:noVBand="1"/>
      </w:tblPr>
      <w:tblGrid>
        <w:gridCol w:w="6"/>
      </w:tblGrid>
      <w:tr w:rsidR="00A46F57" w:rsidRPr="00730085" w14:paraId="651EF169" w14:textId="77777777" w:rsidTr="008A5ECF">
        <w:trPr>
          <w:tblCellSpacing w:w="0" w:type="dxa"/>
        </w:trPr>
        <w:tc>
          <w:tcPr>
            <w:tcW w:w="0" w:type="auto"/>
            <w:shd w:val="clear" w:color="auto" w:fill="FFFFFF"/>
            <w:noWrap/>
            <w:tcMar>
              <w:top w:w="0" w:type="dxa"/>
              <w:left w:w="0" w:type="dxa"/>
              <w:bottom w:w="0" w:type="dxa"/>
              <w:right w:w="0" w:type="dxa"/>
            </w:tcMar>
            <w:hideMark/>
          </w:tcPr>
          <w:p w14:paraId="2919FD80" w14:textId="5DAF3BEF" w:rsidR="00A46F57" w:rsidRPr="00730085" w:rsidRDefault="00A46F57" w:rsidP="008A5ECF">
            <w:pPr>
              <w:pStyle w:val="Bibentry"/>
              <w:ind w:left="0" w:firstLine="0"/>
              <w:rPr>
                <w:rFonts w:eastAsia="Times New Roman"/>
                <w:sz w:val="16"/>
                <w:szCs w:val="16"/>
              </w:rPr>
            </w:pPr>
          </w:p>
        </w:tc>
      </w:tr>
    </w:tbl>
    <w:p w14:paraId="218BEC0C" w14:textId="548BBB3E" w:rsidR="00725735" w:rsidRPr="00730085" w:rsidRDefault="00586A35" w:rsidP="005F507F">
      <w:pPr>
        <w:pStyle w:val="Bibentry"/>
        <w:rPr>
          <w:sz w:val="16"/>
          <w:szCs w:val="24"/>
          <w14:ligatures w14:val="standard"/>
        </w:rPr>
      </w:pPr>
      <w:r w:rsidRPr="00730085">
        <w:rPr>
          <w:sz w:val="16"/>
          <w:szCs w:val="24"/>
          <w14:ligatures w14:val="standard"/>
        </w:rPr>
        <w:t>[2]</w:t>
      </w:r>
      <w:r w:rsidR="005F507F" w:rsidRPr="00730085">
        <w:rPr>
          <w:sz w:val="16"/>
          <w:szCs w:val="24"/>
        </w:rPr>
        <w:t xml:space="preserve"> </w:t>
      </w:r>
      <w:r w:rsidR="003C46A5" w:rsidRPr="00730085">
        <w:rPr>
          <w:sz w:val="16"/>
          <w:szCs w:val="24"/>
        </w:rPr>
        <w:t xml:space="preserve">Irvan Arief-Ang, Margaret Hamilton, Flora Dilys Salim </w:t>
      </w:r>
      <w:r w:rsidR="005F507F" w:rsidRPr="00730085">
        <w:rPr>
          <w:sz w:val="16"/>
          <w:szCs w:val="24"/>
        </w:rPr>
        <w:t>“</w:t>
      </w:r>
      <w:r w:rsidR="005F507F" w:rsidRPr="00730085">
        <w:rPr>
          <w:sz w:val="16"/>
          <w:szCs w:val="24"/>
          <w14:ligatures w14:val="standard"/>
        </w:rPr>
        <w:t>A Scalable Room Occupancy Prediction with Transferable Time Series Decomposition of CO2 Sensor Data”. October 2018ACM Transactions on Sensor Networks 14(3-4)</w:t>
      </w:r>
    </w:p>
    <w:p w14:paraId="6633B021" w14:textId="3A7FE9F4" w:rsidR="00732D22" w:rsidRPr="00730085" w:rsidRDefault="00725735" w:rsidP="0037597C">
      <w:pPr>
        <w:pStyle w:val="Bibentry"/>
        <w:rPr>
          <w:sz w:val="16"/>
          <w:szCs w:val="24"/>
          <w14:ligatures w14:val="standard"/>
        </w:rPr>
      </w:pPr>
      <w:r w:rsidRPr="00730085">
        <w:rPr>
          <w:sz w:val="16"/>
          <w:szCs w:val="24"/>
          <w14:ligatures w14:val="standard"/>
        </w:rPr>
        <w:t>[</w:t>
      </w:r>
      <w:r w:rsidR="00620AB9" w:rsidRPr="00730085">
        <w:rPr>
          <w:sz w:val="16"/>
          <w:szCs w:val="24"/>
          <w14:ligatures w14:val="standard"/>
        </w:rPr>
        <w:t>3</w:t>
      </w:r>
      <w:r w:rsidRPr="00730085">
        <w:rPr>
          <w:sz w:val="16"/>
          <w:szCs w:val="24"/>
          <w14:ligatures w14:val="standard"/>
        </w:rPr>
        <w:t>]</w:t>
      </w:r>
      <w:r w:rsidR="00620AB9" w:rsidRPr="00730085">
        <w:rPr>
          <w:sz w:val="16"/>
          <w:szCs w:val="24"/>
          <w14:ligatures w14:val="standard"/>
        </w:rPr>
        <w:t xml:space="preserve"> </w:t>
      </w:r>
      <w:proofErr w:type="spellStart"/>
      <w:r w:rsidR="00620AB9" w:rsidRPr="00730085">
        <w:rPr>
          <w:sz w:val="16"/>
          <w:szCs w:val="24"/>
          <w14:ligatures w14:val="standard"/>
        </w:rPr>
        <w:t>M.</w:t>
      </w:r>
      <w:proofErr w:type="gramStart"/>
      <w:r w:rsidR="00620AB9" w:rsidRPr="00730085">
        <w:rPr>
          <w:sz w:val="16"/>
          <w:szCs w:val="24"/>
          <w14:ligatures w14:val="standard"/>
        </w:rPr>
        <w:t>S.ZuraimiA.PantazarasK</w:t>
      </w:r>
      <w:proofErr w:type="gramEnd"/>
      <w:r w:rsidR="00620AB9" w:rsidRPr="00730085">
        <w:rPr>
          <w:sz w:val="16"/>
          <w:szCs w:val="24"/>
          <w14:ligatures w14:val="standard"/>
        </w:rPr>
        <w:t>.</w:t>
      </w:r>
      <w:proofErr w:type="gramStart"/>
      <w:r w:rsidR="00620AB9" w:rsidRPr="00730085">
        <w:rPr>
          <w:sz w:val="16"/>
          <w:szCs w:val="24"/>
          <w14:ligatures w14:val="standard"/>
        </w:rPr>
        <w:t>A.ChaturvediJ.J</w:t>
      </w:r>
      <w:proofErr w:type="gramEnd"/>
      <w:r w:rsidR="00620AB9" w:rsidRPr="00730085">
        <w:rPr>
          <w:sz w:val="16"/>
          <w:szCs w:val="24"/>
          <w14:ligatures w14:val="standard"/>
        </w:rPr>
        <w:t>.</w:t>
      </w:r>
      <w:proofErr w:type="gramStart"/>
      <w:r w:rsidR="00620AB9" w:rsidRPr="00730085">
        <w:rPr>
          <w:sz w:val="16"/>
          <w:szCs w:val="24"/>
          <w14:ligatures w14:val="standard"/>
        </w:rPr>
        <w:t>YangK.W.ThamS.E</w:t>
      </w:r>
      <w:proofErr w:type="gramEnd"/>
      <w:r w:rsidR="00620AB9" w:rsidRPr="00730085">
        <w:rPr>
          <w:sz w:val="16"/>
          <w:szCs w:val="24"/>
          <w14:ligatures w14:val="standard"/>
        </w:rPr>
        <w:t>.Lee</w:t>
      </w:r>
      <w:proofErr w:type="spellEnd"/>
      <w:r w:rsidR="00620AB9" w:rsidRPr="00730085">
        <w:rPr>
          <w:sz w:val="16"/>
          <w:szCs w:val="24"/>
          <w14:ligatures w14:val="standard"/>
        </w:rPr>
        <w:t xml:space="preserve"> </w:t>
      </w:r>
      <w:r w:rsidR="000861ED" w:rsidRPr="00730085">
        <w:rPr>
          <w:sz w:val="16"/>
          <w:szCs w:val="24"/>
          <w14:ligatures w14:val="standard"/>
        </w:rPr>
        <w:t>“Predicting occupancy counts using physical and statistical Co2-based modeling methodologies”</w:t>
      </w:r>
      <w:r w:rsidR="00F4091B" w:rsidRPr="00730085">
        <w:rPr>
          <w:sz w:val="16"/>
          <w:szCs w:val="24"/>
          <w14:ligatures w14:val="standard"/>
        </w:rPr>
        <w:t xml:space="preserve"> Building and Environment Volume 123, October 2017, Pages 517-528</w:t>
      </w:r>
      <w:r w:rsidR="007327BA" w:rsidRPr="00730085">
        <w:rPr>
          <w:sz w:val="16"/>
          <w:szCs w:val="24"/>
          <w14:ligatures w14:val="standard"/>
        </w:rPr>
        <w:t xml:space="preserve">  </w:t>
      </w:r>
    </w:p>
    <w:p w14:paraId="2AC94E89" w14:textId="73618915" w:rsidR="00586A35" w:rsidRPr="00730085" w:rsidRDefault="00D636FD" w:rsidP="009B0655">
      <w:pPr>
        <w:pStyle w:val="MetadataHead"/>
        <w:rPr>
          <w:color w:val="auto"/>
          <w:sz w:val="16"/>
          <w:szCs w:val="16"/>
          <w14:ligatures w14:val="standard"/>
        </w:rPr>
      </w:pPr>
      <w:r w:rsidRPr="00730085">
        <w:rPr>
          <w:color w:val="auto"/>
          <w:sz w:val="16"/>
          <w:szCs w:val="16"/>
          <w14:ligatures w14:val="standard"/>
        </w:rPr>
        <w:t>[</w:t>
      </w:r>
      <w:r w:rsidR="0037597C" w:rsidRPr="00730085">
        <w:rPr>
          <w:color w:val="auto"/>
          <w:sz w:val="16"/>
          <w:szCs w:val="16"/>
          <w14:ligatures w14:val="standard"/>
        </w:rPr>
        <w:t>4</w:t>
      </w:r>
      <w:r w:rsidRPr="00730085">
        <w:rPr>
          <w:color w:val="auto"/>
          <w:sz w:val="16"/>
          <w:szCs w:val="16"/>
          <w14:ligatures w14:val="standard"/>
        </w:rPr>
        <w:t>]</w:t>
      </w:r>
      <w:r w:rsidR="00E15477" w:rsidRPr="00730085">
        <w:rPr>
          <w:color w:val="auto"/>
          <w:sz w:val="16"/>
          <w:szCs w:val="16"/>
          <w14:ligatures w14:val="standard"/>
        </w:rPr>
        <w:t xml:space="preserve"> </w:t>
      </w:r>
      <w:r w:rsidRPr="00730085">
        <w:rPr>
          <w:rFonts w:hint="eastAsia"/>
          <w:color w:val="auto"/>
          <w:sz w:val="16"/>
          <w:szCs w:val="16"/>
          <w14:ligatures w14:val="standard"/>
        </w:rPr>
        <w:t>©</w:t>
      </w:r>
      <w:r w:rsidRPr="00730085">
        <w:rPr>
          <w:color w:val="auto"/>
          <w:sz w:val="16"/>
          <w:szCs w:val="16"/>
          <w14:ligatures w14:val="standard"/>
        </w:rPr>
        <w:t>2011. American Society of Heating, Refrigerating and Air-Conditioning</w:t>
      </w:r>
      <w:r w:rsidR="00EA03DA" w:rsidRPr="00730085">
        <w:rPr>
          <w:color w:val="auto"/>
          <w:sz w:val="16"/>
          <w:szCs w:val="16"/>
          <w14:ligatures w14:val="standard"/>
        </w:rPr>
        <w:t xml:space="preserve"> </w:t>
      </w:r>
      <w:r w:rsidRPr="00730085">
        <w:rPr>
          <w:color w:val="auto"/>
          <w:sz w:val="16"/>
          <w:szCs w:val="16"/>
          <w14:ligatures w14:val="standard"/>
        </w:rPr>
        <w:t>Engineers, Inc. (www.ashrae.org). Published in ASHRAE Transactions,</w:t>
      </w:r>
      <w:r w:rsidR="00EA03DA" w:rsidRPr="00730085">
        <w:rPr>
          <w:color w:val="auto"/>
          <w:sz w:val="16"/>
          <w:szCs w:val="16"/>
          <w14:ligatures w14:val="standard"/>
        </w:rPr>
        <w:t xml:space="preserve"> </w:t>
      </w:r>
      <w:r w:rsidRPr="00730085">
        <w:rPr>
          <w:color w:val="auto"/>
          <w:sz w:val="16"/>
          <w:szCs w:val="16"/>
          <w14:ligatures w14:val="standard"/>
        </w:rPr>
        <w:t>Volume 117, Part 2.</w:t>
      </w:r>
      <w:r w:rsidR="00BE3192" w:rsidRPr="00730085">
        <w:rPr>
          <w:sz w:val="22"/>
          <w:szCs w:val="24"/>
        </w:rPr>
        <w:t xml:space="preserve"> </w:t>
      </w:r>
      <w:r w:rsidR="00BE3192" w:rsidRPr="00730085">
        <w:rPr>
          <w:color w:val="auto"/>
          <w:sz w:val="16"/>
          <w:szCs w:val="16"/>
          <w14:ligatures w14:val="standard"/>
        </w:rPr>
        <w:t>Occupancy Based Control Strategy for Variable-Air-Volume (VAV) Terminal Box Systems</w:t>
      </w:r>
    </w:p>
    <w:p w14:paraId="7D4153B2" w14:textId="397BA159" w:rsidR="00EA03DA" w:rsidRPr="00730085" w:rsidRDefault="00EA03DA" w:rsidP="00EA03DA">
      <w:pPr>
        <w:pStyle w:val="MetadataHead"/>
        <w:rPr>
          <w:color w:val="auto"/>
          <w:sz w:val="16"/>
          <w:szCs w:val="16"/>
          <w14:ligatures w14:val="standard"/>
        </w:rPr>
      </w:pPr>
      <w:r w:rsidRPr="00730085">
        <w:rPr>
          <w:color w:val="auto"/>
          <w:sz w:val="16"/>
          <w:szCs w:val="16"/>
          <w14:ligatures w14:val="standard"/>
        </w:rPr>
        <w:t>[5]</w:t>
      </w:r>
      <w:r w:rsidRPr="00730085">
        <w:rPr>
          <w:sz w:val="22"/>
          <w:szCs w:val="24"/>
        </w:rPr>
        <w:t xml:space="preserve"> </w:t>
      </w:r>
      <w:proofErr w:type="spellStart"/>
      <w:r w:rsidRPr="00730085">
        <w:rPr>
          <w:color w:val="auto"/>
          <w:sz w:val="16"/>
          <w:szCs w:val="16"/>
          <w14:ligatures w14:val="standard"/>
        </w:rPr>
        <w:t>Dezhi</w:t>
      </w:r>
      <w:proofErr w:type="spellEnd"/>
      <w:r w:rsidRPr="00730085">
        <w:rPr>
          <w:color w:val="auto"/>
          <w:sz w:val="16"/>
          <w:szCs w:val="16"/>
          <w14:ligatures w14:val="standard"/>
        </w:rPr>
        <w:t xml:space="preserve"> Hong, </w:t>
      </w:r>
      <w:proofErr w:type="spellStart"/>
      <w:r w:rsidRPr="00730085">
        <w:rPr>
          <w:color w:val="auto"/>
          <w:sz w:val="16"/>
          <w:szCs w:val="16"/>
          <w14:ligatures w14:val="standard"/>
        </w:rPr>
        <w:t>Quanquan</w:t>
      </w:r>
      <w:proofErr w:type="spellEnd"/>
      <w:r w:rsidRPr="00730085">
        <w:rPr>
          <w:color w:val="auto"/>
          <w:sz w:val="16"/>
          <w:szCs w:val="16"/>
          <w14:ligatures w14:val="standard"/>
        </w:rPr>
        <w:t xml:space="preserve"> Gu, Kamin Whitehouse. High-dimensional Time Series Clustering via Cross-</w:t>
      </w:r>
      <w:proofErr w:type="spellStart"/>
      <w:r w:rsidRPr="00730085">
        <w:rPr>
          <w:color w:val="auto"/>
          <w:sz w:val="16"/>
          <w:szCs w:val="16"/>
          <w14:ligatures w14:val="standard"/>
        </w:rPr>
        <w:t>Predictability.In</w:t>
      </w:r>
      <w:proofErr w:type="spellEnd"/>
      <w:r w:rsidRPr="00730085">
        <w:rPr>
          <w:color w:val="auto"/>
          <w:sz w:val="16"/>
          <w:szCs w:val="16"/>
          <w14:ligatures w14:val="standard"/>
        </w:rPr>
        <w:t xml:space="preserve"> AISTATS'17</w:t>
      </w:r>
    </w:p>
    <w:p w14:paraId="1223A5CE" w14:textId="09617B17" w:rsidR="010AA850" w:rsidRPr="00730085" w:rsidRDefault="2E34C8E2" w:rsidP="010AA850">
      <w:pPr>
        <w:rPr>
          <w:rFonts w:eastAsia="Linux Libertine" w:cs="Linux Libertine"/>
          <w:sz w:val="16"/>
          <w:szCs w:val="16"/>
        </w:rPr>
      </w:pPr>
      <w:r w:rsidRPr="00730085">
        <w:rPr>
          <w:rFonts w:eastAsia="Linux Libertine" w:cs="Linux Libertine"/>
          <w:sz w:val="16"/>
          <w:szCs w:val="16"/>
        </w:rPr>
        <w:t xml:space="preserve">[6] </w:t>
      </w:r>
      <w:r w:rsidR="010AA850" w:rsidRPr="00730085">
        <w:rPr>
          <w:rFonts w:eastAsia="Linux Libertine" w:cs="Linux Libertine"/>
          <w:sz w:val="16"/>
          <w:szCs w:val="16"/>
        </w:rPr>
        <w:t>Abade, Bruno, David Perez Abreu, and Marilia Curado. "A Non-Intrusive Approach for Indoor Occupancy Detection in Smart Environments." Sensors 18.11 (2018): 3953.</w:t>
      </w:r>
    </w:p>
    <w:p w14:paraId="4AE8F39F" w14:textId="7D6858EE" w:rsidR="010AA850" w:rsidRPr="00730085" w:rsidRDefault="1EA4831A" w:rsidP="010AA850">
      <w:pPr>
        <w:rPr>
          <w:rFonts w:eastAsia="Linux Libertine" w:cs="Linux Libertine"/>
          <w:sz w:val="16"/>
          <w:szCs w:val="16"/>
        </w:rPr>
      </w:pPr>
      <w:r w:rsidRPr="00730085">
        <w:rPr>
          <w:rFonts w:eastAsia="Linux Libertine" w:cs="Linux Libertine"/>
          <w:sz w:val="16"/>
          <w:szCs w:val="16"/>
        </w:rPr>
        <w:t>[</w:t>
      </w:r>
      <w:r w:rsidR="621C8B3C" w:rsidRPr="00730085">
        <w:rPr>
          <w:rFonts w:eastAsia="Linux Libertine" w:cs="Linux Libertine"/>
          <w:sz w:val="16"/>
          <w:szCs w:val="16"/>
        </w:rPr>
        <w:t xml:space="preserve">7] </w:t>
      </w:r>
      <w:r w:rsidR="010AA850" w:rsidRPr="00730085">
        <w:rPr>
          <w:rFonts w:eastAsia="Linux Libertine" w:cs="Linux Libertine"/>
          <w:sz w:val="16"/>
          <w:szCs w:val="16"/>
        </w:rPr>
        <w:t>Brennan, Colin. Machine Learning for Non-invasive Room Occupancy Estimation. Diss. 2018.</w:t>
      </w:r>
    </w:p>
    <w:p w14:paraId="046AEF80" w14:textId="594026CF" w:rsidR="010AA850" w:rsidRPr="00730085" w:rsidRDefault="140630AA" w:rsidP="010AA850">
      <w:pPr>
        <w:rPr>
          <w:rFonts w:eastAsia="Linux Libertine" w:cs="Linux Libertine"/>
          <w:sz w:val="16"/>
          <w:szCs w:val="16"/>
        </w:rPr>
      </w:pPr>
      <w:r w:rsidRPr="00730085">
        <w:rPr>
          <w:rFonts w:eastAsia="Linux Libertine" w:cs="Linux Libertine"/>
          <w:sz w:val="16"/>
          <w:szCs w:val="16"/>
        </w:rPr>
        <w:t>[</w:t>
      </w:r>
      <w:proofErr w:type="gramStart"/>
      <w:r w:rsidR="49B42223" w:rsidRPr="00730085">
        <w:rPr>
          <w:rFonts w:eastAsia="Linux Libertine" w:cs="Linux Libertine"/>
          <w:sz w:val="16"/>
          <w:szCs w:val="16"/>
        </w:rPr>
        <w:t>8]Hong</w:t>
      </w:r>
      <w:proofErr w:type="gramEnd"/>
      <w:r w:rsidR="010AA850" w:rsidRPr="00730085">
        <w:rPr>
          <w:rFonts w:eastAsia="Linux Libertine" w:cs="Linux Libertine"/>
          <w:sz w:val="16"/>
          <w:szCs w:val="16"/>
        </w:rPr>
        <w:t xml:space="preserve">, </w:t>
      </w:r>
      <w:proofErr w:type="spellStart"/>
      <w:r w:rsidR="010AA850" w:rsidRPr="00730085">
        <w:rPr>
          <w:rFonts w:eastAsia="Linux Libertine" w:cs="Linux Libertine"/>
          <w:sz w:val="16"/>
          <w:szCs w:val="16"/>
        </w:rPr>
        <w:t>Dezhi</w:t>
      </w:r>
      <w:proofErr w:type="spellEnd"/>
      <w:r w:rsidR="010AA850" w:rsidRPr="00730085">
        <w:rPr>
          <w:rFonts w:eastAsia="Linux Libertine" w:cs="Linux Libertine"/>
          <w:sz w:val="16"/>
          <w:szCs w:val="16"/>
        </w:rPr>
        <w:t xml:space="preserve">, </w:t>
      </w:r>
      <w:proofErr w:type="spellStart"/>
      <w:r w:rsidR="010AA850" w:rsidRPr="00730085">
        <w:rPr>
          <w:rFonts w:eastAsia="Linux Libertine" w:cs="Linux Libertine"/>
          <w:sz w:val="16"/>
          <w:szCs w:val="16"/>
        </w:rPr>
        <w:t>Quanquan</w:t>
      </w:r>
      <w:proofErr w:type="spellEnd"/>
      <w:r w:rsidR="010AA850" w:rsidRPr="00730085">
        <w:rPr>
          <w:rFonts w:eastAsia="Linux Libertine" w:cs="Linux Libertine"/>
          <w:sz w:val="16"/>
          <w:szCs w:val="16"/>
        </w:rPr>
        <w:t xml:space="preserve"> Gu, and Kamin Whitehouse. "High-dimensional time series clustering via cross-predictability." Artificial Intelligence and Statistics. 2017.</w:t>
      </w:r>
    </w:p>
    <w:p w14:paraId="26CC34E6" w14:textId="11A6A63D" w:rsidR="010AA850" w:rsidRPr="00730085" w:rsidRDefault="49B42223" w:rsidP="010AA850">
      <w:pPr>
        <w:rPr>
          <w:rFonts w:eastAsia="Linux Libertine" w:cs="Linux Libertine"/>
          <w:sz w:val="16"/>
          <w:szCs w:val="16"/>
        </w:rPr>
      </w:pPr>
      <w:r w:rsidRPr="00730085">
        <w:rPr>
          <w:rFonts w:eastAsia="Linux Libertine" w:cs="Linux Libertine"/>
          <w:sz w:val="16"/>
          <w:szCs w:val="16"/>
        </w:rPr>
        <w:t>[</w:t>
      </w:r>
      <w:proofErr w:type="gramStart"/>
      <w:r w:rsidR="4BCDD663" w:rsidRPr="00730085">
        <w:rPr>
          <w:rFonts w:eastAsia="Linux Libertine" w:cs="Linux Libertine"/>
          <w:sz w:val="16"/>
          <w:szCs w:val="16"/>
        </w:rPr>
        <w:t>9]</w:t>
      </w:r>
      <w:r w:rsidR="010AA850" w:rsidRPr="00730085">
        <w:rPr>
          <w:rFonts w:eastAsia="Linux Libertine" w:cs="Linux Libertine"/>
          <w:sz w:val="16"/>
          <w:szCs w:val="16"/>
        </w:rPr>
        <w:t>Wang</w:t>
      </w:r>
      <w:proofErr w:type="gramEnd"/>
      <w:r w:rsidR="010AA850" w:rsidRPr="00730085">
        <w:rPr>
          <w:rFonts w:eastAsia="Linux Libertine" w:cs="Linux Libertine"/>
          <w:sz w:val="16"/>
          <w:szCs w:val="16"/>
        </w:rPr>
        <w:t xml:space="preserve">, Wei, Jiayu Chen, and </w:t>
      </w:r>
      <w:proofErr w:type="spellStart"/>
      <w:r w:rsidR="010AA850" w:rsidRPr="00730085">
        <w:rPr>
          <w:rFonts w:eastAsia="Linux Libertine" w:cs="Linux Libertine"/>
          <w:sz w:val="16"/>
          <w:szCs w:val="16"/>
        </w:rPr>
        <w:t>Tianzhen</w:t>
      </w:r>
      <w:proofErr w:type="spellEnd"/>
      <w:r w:rsidR="010AA850" w:rsidRPr="00730085">
        <w:rPr>
          <w:rFonts w:eastAsia="Linux Libertine" w:cs="Linux Libertine"/>
          <w:sz w:val="16"/>
          <w:szCs w:val="16"/>
        </w:rPr>
        <w:t xml:space="preserve"> Hong. "Occupancy prediction through machine learning and data fusion of environmental sensing and Wi-Fi sensing in buildings." Automation in Construction 94 (2018): 233-243.</w:t>
      </w:r>
    </w:p>
    <w:p w14:paraId="4E578A4E" w14:textId="3A8617B7" w:rsidR="00EA03DA" w:rsidRDefault="00EA03DA" w:rsidP="00EA03DA">
      <w:pPr>
        <w:pStyle w:val="MetadataHead"/>
        <w:rPr>
          <w:rFonts w:eastAsia="Linux Libertine" w:cs="Linux Libertine"/>
          <w:color w:val="auto"/>
          <w:sz w:val="14"/>
          <w:szCs w:val="14"/>
        </w:rPr>
      </w:pPr>
    </w:p>
    <w:sectPr w:rsidR="00EA03DA"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DEFB9" w14:textId="77777777" w:rsidR="00117B94" w:rsidRDefault="00117B94">
      <w:r>
        <w:separator/>
      </w:r>
    </w:p>
  </w:endnote>
  <w:endnote w:type="continuationSeparator" w:id="0">
    <w:p w14:paraId="29C31284" w14:textId="77777777" w:rsidR="00117B94" w:rsidRDefault="00117B94">
      <w:r>
        <w:continuationSeparator/>
      </w:r>
    </w:p>
  </w:endnote>
  <w:endnote w:type="continuationNotice" w:id="1">
    <w:p w14:paraId="07B2BB34" w14:textId="77777777" w:rsidR="00117B94" w:rsidRDefault="00117B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n-e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04EF" w14:textId="77777777" w:rsidR="00586A35" w:rsidRPr="00586A35" w:rsidRDefault="00586A35" w:rsidP="00586A35">
    <w:pPr>
      <w:pStyle w:val="Footer"/>
      <w:rPr>
        <w:rStyle w:val="PageNumber"/>
        <w:rFonts w:ascii="Linux Biolinum" w:hAnsi="Linux Biolinum" w:cs="Linux Biolinum"/>
      </w:rPr>
    </w:pPr>
  </w:p>
  <w:p w14:paraId="78D63104"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79A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38A48" w14:textId="77777777" w:rsidR="00117B94" w:rsidRDefault="00117B94">
      <w:r>
        <w:separator/>
      </w:r>
    </w:p>
  </w:footnote>
  <w:footnote w:type="continuationSeparator" w:id="0">
    <w:p w14:paraId="4BC8422D" w14:textId="77777777" w:rsidR="00117B94" w:rsidRDefault="00117B94">
      <w:r>
        <w:continuationSeparator/>
      </w:r>
    </w:p>
  </w:footnote>
  <w:footnote w:type="continuationNotice" w:id="1">
    <w:p w14:paraId="70565181" w14:textId="77777777" w:rsidR="00117B94" w:rsidRDefault="00117B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040"/>
    </w:tblGrid>
    <w:tr w:rsidR="00921A50" w:rsidRPr="00586A35" w14:paraId="33DB9F15" w14:textId="77777777" w:rsidTr="00921A50">
      <w:tc>
        <w:tcPr>
          <w:tcW w:w="5000" w:type="pct"/>
          <w:vAlign w:val="center"/>
        </w:tcPr>
        <w:p w14:paraId="7D1FE578" w14:textId="7FC398C7" w:rsidR="00921A50" w:rsidRPr="00586A35" w:rsidRDefault="00921A50" w:rsidP="00586A35">
          <w:pPr>
            <w:pStyle w:val="Header"/>
            <w:tabs>
              <w:tab w:val="clear" w:pos="4320"/>
              <w:tab w:val="clear" w:pos="8640"/>
            </w:tabs>
            <w:jc w:val="left"/>
            <w:rPr>
              <w:rFonts w:ascii="Linux Biolinum" w:hAnsi="Linux Biolinum" w:cs="Linux Biolinum"/>
            </w:rPr>
          </w:pPr>
        </w:p>
      </w:tc>
    </w:tr>
  </w:tbl>
  <w:p w14:paraId="0B72B044"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040"/>
    </w:tblGrid>
    <w:tr w:rsidR="003B68D7" w:rsidRPr="00586A35" w14:paraId="2596EC01" w14:textId="77777777" w:rsidTr="003B68D7">
      <w:tc>
        <w:tcPr>
          <w:tcW w:w="5000" w:type="pct"/>
          <w:vAlign w:val="center"/>
        </w:tcPr>
        <w:p w14:paraId="4F3351A9" w14:textId="77777777" w:rsidR="003B68D7" w:rsidRPr="00586A35" w:rsidRDefault="003B68D7"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r>
  </w:tbl>
  <w:p w14:paraId="29E89BD6"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0D05017"/>
    <w:multiLevelType w:val="hybridMultilevel"/>
    <w:tmpl w:val="DC58A454"/>
    <w:lvl w:ilvl="0" w:tplc="C8B0B4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5931001"/>
    <w:multiLevelType w:val="hybridMultilevel"/>
    <w:tmpl w:val="1E46E68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880451">
    <w:abstractNumId w:val="30"/>
  </w:num>
  <w:num w:numId="2" w16cid:durableId="959145109">
    <w:abstractNumId w:val="14"/>
  </w:num>
  <w:num w:numId="3" w16cid:durableId="256334143">
    <w:abstractNumId w:val="10"/>
  </w:num>
  <w:num w:numId="4" w16cid:durableId="1953978755">
    <w:abstractNumId w:val="29"/>
  </w:num>
  <w:num w:numId="5" w16cid:durableId="1202788004">
    <w:abstractNumId w:val="20"/>
  </w:num>
  <w:num w:numId="6" w16cid:durableId="1199977697">
    <w:abstractNumId w:val="16"/>
  </w:num>
  <w:num w:numId="7" w16cid:durableId="313414369">
    <w:abstractNumId w:val="27"/>
  </w:num>
  <w:num w:numId="8" w16cid:durableId="992684204">
    <w:abstractNumId w:val="22"/>
  </w:num>
  <w:num w:numId="9" w16cid:durableId="305622656">
    <w:abstractNumId w:val="25"/>
  </w:num>
  <w:num w:numId="10" w16cid:durableId="1725564102">
    <w:abstractNumId w:val="9"/>
  </w:num>
  <w:num w:numId="11" w16cid:durableId="1347711755">
    <w:abstractNumId w:val="7"/>
  </w:num>
  <w:num w:numId="12" w16cid:durableId="1458913467">
    <w:abstractNumId w:val="6"/>
  </w:num>
  <w:num w:numId="13" w16cid:durableId="1662075101">
    <w:abstractNumId w:val="5"/>
  </w:num>
  <w:num w:numId="14" w16cid:durableId="570580103">
    <w:abstractNumId w:val="4"/>
  </w:num>
  <w:num w:numId="15" w16cid:durableId="221139145">
    <w:abstractNumId w:val="8"/>
  </w:num>
  <w:num w:numId="16" w16cid:durableId="601302167">
    <w:abstractNumId w:val="3"/>
  </w:num>
  <w:num w:numId="17" w16cid:durableId="1440636824">
    <w:abstractNumId w:val="2"/>
  </w:num>
  <w:num w:numId="18" w16cid:durableId="929777997">
    <w:abstractNumId w:val="1"/>
  </w:num>
  <w:num w:numId="19" w16cid:durableId="987783857">
    <w:abstractNumId w:val="0"/>
  </w:num>
  <w:num w:numId="20" w16cid:durableId="1870290181">
    <w:abstractNumId w:val="21"/>
  </w:num>
  <w:num w:numId="21" w16cid:durableId="945817616">
    <w:abstractNumId w:val="24"/>
  </w:num>
  <w:num w:numId="22" w16cid:durableId="1726832183">
    <w:abstractNumId w:val="31"/>
  </w:num>
  <w:num w:numId="23" w16cid:durableId="787553801">
    <w:abstractNumId w:val="13"/>
  </w:num>
  <w:num w:numId="24" w16cid:durableId="161894131">
    <w:abstractNumId w:val="28"/>
  </w:num>
  <w:num w:numId="25" w16cid:durableId="2022122359">
    <w:abstractNumId w:val="23"/>
  </w:num>
  <w:num w:numId="26" w16cid:durableId="1924414439">
    <w:abstractNumId w:val="17"/>
  </w:num>
  <w:num w:numId="27" w16cid:durableId="8808237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90919425">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16893782">
    <w:abstractNumId w:val="18"/>
  </w:num>
  <w:num w:numId="30" w16cid:durableId="1278483639">
    <w:abstractNumId w:val="12"/>
  </w:num>
  <w:num w:numId="31" w16cid:durableId="507251063">
    <w:abstractNumId w:val="11"/>
  </w:num>
  <w:num w:numId="32" w16cid:durableId="2034308723">
    <w:abstractNumId w:val="26"/>
  </w:num>
  <w:num w:numId="33" w16cid:durableId="1331251313">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200A"/>
    <w:rsid w:val="000023D2"/>
    <w:rsid w:val="0000598B"/>
    <w:rsid w:val="00007052"/>
    <w:rsid w:val="000106C8"/>
    <w:rsid w:val="00012CB9"/>
    <w:rsid w:val="00013BBA"/>
    <w:rsid w:val="000146E6"/>
    <w:rsid w:val="0001471D"/>
    <w:rsid w:val="00014BDB"/>
    <w:rsid w:val="00014F30"/>
    <w:rsid w:val="000209A0"/>
    <w:rsid w:val="00021C77"/>
    <w:rsid w:val="00022468"/>
    <w:rsid w:val="00022708"/>
    <w:rsid w:val="00025C3D"/>
    <w:rsid w:val="0002633D"/>
    <w:rsid w:val="00035FAD"/>
    <w:rsid w:val="00040FA3"/>
    <w:rsid w:val="0004105E"/>
    <w:rsid w:val="00041330"/>
    <w:rsid w:val="000435FE"/>
    <w:rsid w:val="00043AAF"/>
    <w:rsid w:val="00044DC1"/>
    <w:rsid w:val="00045252"/>
    <w:rsid w:val="00045EA5"/>
    <w:rsid w:val="000462A2"/>
    <w:rsid w:val="00047398"/>
    <w:rsid w:val="00050EEF"/>
    <w:rsid w:val="00050F68"/>
    <w:rsid w:val="00052A1A"/>
    <w:rsid w:val="00052C34"/>
    <w:rsid w:val="00052E5E"/>
    <w:rsid w:val="00056777"/>
    <w:rsid w:val="00062D29"/>
    <w:rsid w:val="00063543"/>
    <w:rsid w:val="000658D0"/>
    <w:rsid w:val="000665F5"/>
    <w:rsid w:val="0007037D"/>
    <w:rsid w:val="000713CD"/>
    <w:rsid w:val="0007160D"/>
    <w:rsid w:val="000724E4"/>
    <w:rsid w:val="00072E69"/>
    <w:rsid w:val="0007392C"/>
    <w:rsid w:val="000739F9"/>
    <w:rsid w:val="00074574"/>
    <w:rsid w:val="00075C2F"/>
    <w:rsid w:val="00076ADD"/>
    <w:rsid w:val="00076E3B"/>
    <w:rsid w:val="00077680"/>
    <w:rsid w:val="00077739"/>
    <w:rsid w:val="00080E27"/>
    <w:rsid w:val="000819C0"/>
    <w:rsid w:val="00083C53"/>
    <w:rsid w:val="0008431E"/>
    <w:rsid w:val="000861ED"/>
    <w:rsid w:val="000866DE"/>
    <w:rsid w:val="0009009D"/>
    <w:rsid w:val="0009061D"/>
    <w:rsid w:val="00090A11"/>
    <w:rsid w:val="0009205F"/>
    <w:rsid w:val="000937D5"/>
    <w:rsid w:val="0009430D"/>
    <w:rsid w:val="0009739C"/>
    <w:rsid w:val="000A41F8"/>
    <w:rsid w:val="000A52DE"/>
    <w:rsid w:val="000A6257"/>
    <w:rsid w:val="000B00B7"/>
    <w:rsid w:val="000B07DA"/>
    <w:rsid w:val="000B149B"/>
    <w:rsid w:val="000B543E"/>
    <w:rsid w:val="000B5BD3"/>
    <w:rsid w:val="000B5C16"/>
    <w:rsid w:val="000C0034"/>
    <w:rsid w:val="000C050B"/>
    <w:rsid w:val="000C24A3"/>
    <w:rsid w:val="000C50E9"/>
    <w:rsid w:val="000C51F9"/>
    <w:rsid w:val="000C6A16"/>
    <w:rsid w:val="000D0E05"/>
    <w:rsid w:val="000D325D"/>
    <w:rsid w:val="000D3D1D"/>
    <w:rsid w:val="000D571C"/>
    <w:rsid w:val="000E118B"/>
    <w:rsid w:val="000E278E"/>
    <w:rsid w:val="000E3867"/>
    <w:rsid w:val="000E4E86"/>
    <w:rsid w:val="000E64FC"/>
    <w:rsid w:val="000E6FC4"/>
    <w:rsid w:val="000E7A87"/>
    <w:rsid w:val="000F600C"/>
    <w:rsid w:val="000F6090"/>
    <w:rsid w:val="00100AD5"/>
    <w:rsid w:val="00102BF1"/>
    <w:rsid w:val="001041A3"/>
    <w:rsid w:val="0010534D"/>
    <w:rsid w:val="00105B38"/>
    <w:rsid w:val="00106000"/>
    <w:rsid w:val="00106427"/>
    <w:rsid w:val="0010670A"/>
    <w:rsid w:val="00110CDF"/>
    <w:rsid w:val="0011722D"/>
    <w:rsid w:val="00117B94"/>
    <w:rsid w:val="00123410"/>
    <w:rsid w:val="00125AC6"/>
    <w:rsid w:val="00126EC6"/>
    <w:rsid w:val="00127D30"/>
    <w:rsid w:val="0013113A"/>
    <w:rsid w:val="001314CF"/>
    <w:rsid w:val="001319A8"/>
    <w:rsid w:val="001324BE"/>
    <w:rsid w:val="00133436"/>
    <w:rsid w:val="00133961"/>
    <w:rsid w:val="001363F5"/>
    <w:rsid w:val="00140946"/>
    <w:rsid w:val="00140C02"/>
    <w:rsid w:val="00141A17"/>
    <w:rsid w:val="0014244B"/>
    <w:rsid w:val="00142A32"/>
    <w:rsid w:val="00142D7A"/>
    <w:rsid w:val="00142FEA"/>
    <w:rsid w:val="001453E7"/>
    <w:rsid w:val="00145419"/>
    <w:rsid w:val="00145486"/>
    <w:rsid w:val="00147419"/>
    <w:rsid w:val="00152510"/>
    <w:rsid w:val="0015507B"/>
    <w:rsid w:val="001566AE"/>
    <w:rsid w:val="00162DE3"/>
    <w:rsid w:val="00163C1C"/>
    <w:rsid w:val="001677B9"/>
    <w:rsid w:val="001714D2"/>
    <w:rsid w:val="00174F2A"/>
    <w:rsid w:val="001751F7"/>
    <w:rsid w:val="00175C26"/>
    <w:rsid w:val="00176513"/>
    <w:rsid w:val="001765C9"/>
    <w:rsid w:val="001816A0"/>
    <w:rsid w:val="001868CD"/>
    <w:rsid w:val="0018700C"/>
    <w:rsid w:val="00193445"/>
    <w:rsid w:val="00193B89"/>
    <w:rsid w:val="00193BB7"/>
    <w:rsid w:val="001961CD"/>
    <w:rsid w:val="00196ED6"/>
    <w:rsid w:val="001A0178"/>
    <w:rsid w:val="001A05BC"/>
    <w:rsid w:val="001A06AF"/>
    <w:rsid w:val="001A2218"/>
    <w:rsid w:val="001A287F"/>
    <w:rsid w:val="001A2F7D"/>
    <w:rsid w:val="001A38BF"/>
    <w:rsid w:val="001A3BE3"/>
    <w:rsid w:val="001A43B1"/>
    <w:rsid w:val="001A5154"/>
    <w:rsid w:val="001A583D"/>
    <w:rsid w:val="001A71BB"/>
    <w:rsid w:val="001B24CF"/>
    <w:rsid w:val="001B29D6"/>
    <w:rsid w:val="001B4AE2"/>
    <w:rsid w:val="001B5572"/>
    <w:rsid w:val="001B6371"/>
    <w:rsid w:val="001B65B3"/>
    <w:rsid w:val="001B680C"/>
    <w:rsid w:val="001B75EB"/>
    <w:rsid w:val="001C2316"/>
    <w:rsid w:val="001C3D5F"/>
    <w:rsid w:val="001C416B"/>
    <w:rsid w:val="001D1510"/>
    <w:rsid w:val="001D2A04"/>
    <w:rsid w:val="001D5887"/>
    <w:rsid w:val="001D5C90"/>
    <w:rsid w:val="001D5FCA"/>
    <w:rsid w:val="001D62E6"/>
    <w:rsid w:val="001E0E12"/>
    <w:rsid w:val="001E2720"/>
    <w:rsid w:val="001E30B3"/>
    <w:rsid w:val="001E36B2"/>
    <w:rsid w:val="001E415B"/>
    <w:rsid w:val="001E71D7"/>
    <w:rsid w:val="001E760F"/>
    <w:rsid w:val="001E7A06"/>
    <w:rsid w:val="001E7B51"/>
    <w:rsid w:val="001F386D"/>
    <w:rsid w:val="001F77D6"/>
    <w:rsid w:val="001F7CBC"/>
    <w:rsid w:val="00200590"/>
    <w:rsid w:val="0020294A"/>
    <w:rsid w:val="00203925"/>
    <w:rsid w:val="002059FD"/>
    <w:rsid w:val="00206008"/>
    <w:rsid w:val="002076AF"/>
    <w:rsid w:val="00211081"/>
    <w:rsid w:val="0021345E"/>
    <w:rsid w:val="0021351D"/>
    <w:rsid w:val="002139F1"/>
    <w:rsid w:val="002150C4"/>
    <w:rsid w:val="0022106E"/>
    <w:rsid w:val="002233F8"/>
    <w:rsid w:val="002236EF"/>
    <w:rsid w:val="0022384F"/>
    <w:rsid w:val="00224FEE"/>
    <w:rsid w:val="00225A8D"/>
    <w:rsid w:val="00227E5B"/>
    <w:rsid w:val="00231EE4"/>
    <w:rsid w:val="00232EDF"/>
    <w:rsid w:val="00235189"/>
    <w:rsid w:val="00235418"/>
    <w:rsid w:val="00235905"/>
    <w:rsid w:val="002367DB"/>
    <w:rsid w:val="00236AAB"/>
    <w:rsid w:val="00244739"/>
    <w:rsid w:val="00244D99"/>
    <w:rsid w:val="00245119"/>
    <w:rsid w:val="00250FEF"/>
    <w:rsid w:val="00252596"/>
    <w:rsid w:val="00255240"/>
    <w:rsid w:val="002604A7"/>
    <w:rsid w:val="00263A80"/>
    <w:rsid w:val="00264B6B"/>
    <w:rsid w:val="0026597C"/>
    <w:rsid w:val="00270347"/>
    <w:rsid w:val="0027195D"/>
    <w:rsid w:val="002738DA"/>
    <w:rsid w:val="00274F95"/>
    <w:rsid w:val="00275658"/>
    <w:rsid w:val="00276F47"/>
    <w:rsid w:val="00280DC0"/>
    <w:rsid w:val="00281515"/>
    <w:rsid w:val="00282789"/>
    <w:rsid w:val="00282E7F"/>
    <w:rsid w:val="0028305F"/>
    <w:rsid w:val="00283348"/>
    <w:rsid w:val="002844AE"/>
    <w:rsid w:val="00286DAF"/>
    <w:rsid w:val="00290DF5"/>
    <w:rsid w:val="002921BC"/>
    <w:rsid w:val="00292645"/>
    <w:rsid w:val="00292F05"/>
    <w:rsid w:val="002936C3"/>
    <w:rsid w:val="0029583F"/>
    <w:rsid w:val="00295ABE"/>
    <w:rsid w:val="002A02D3"/>
    <w:rsid w:val="002A1631"/>
    <w:rsid w:val="002A38B9"/>
    <w:rsid w:val="002A499D"/>
    <w:rsid w:val="002A517A"/>
    <w:rsid w:val="002B01E4"/>
    <w:rsid w:val="002B0384"/>
    <w:rsid w:val="002B1F59"/>
    <w:rsid w:val="002B3E7E"/>
    <w:rsid w:val="002B4C58"/>
    <w:rsid w:val="002B4CA9"/>
    <w:rsid w:val="002B5381"/>
    <w:rsid w:val="002B7841"/>
    <w:rsid w:val="002C05B9"/>
    <w:rsid w:val="002C209F"/>
    <w:rsid w:val="002C4B5B"/>
    <w:rsid w:val="002C4BA8"/>
    <w:rsid w:val="002C5839"/>
    <w:rsid w:val="002D1A3D"/>
    <w:rsid w:val="002D26C4"/>
    <w:rsid w:val="002D300B"/>
    <w:rsid w:val="002D3407"/>
    <w:rsid w:val="002D36C6"/>
    <w:rsid w:val="002D3EE3"/>
    <w:rsid w:val="002E114D"/>
    <w:rsid w:val="002E57E3"/>
    <w:rsid w:val="002E5B37"/>
    <w:rsid w:val="002E67B5"/>
    <w:rsid w:val="002E681A"/>
    <w:rsid w:val="002E71EB"/>
    <w:rsid w:val="002E793E"/>
    <w:rsid w:val="002F069E"/>
    <w:rsid w:val="002F1BAB"/>
    <w:rsid w:val="002F2289"/>
    <w:rsid w:val="002F2EB2"/>
    <w:rsid w:val="002F3779"/>
    <w:rsid w:val="002F3E95"/>
    <w:rsid w:val="002F4D26"/>
    <w:rsid w:val="002F66BC"/>
    <w:rsid w:val="00301545"/>
    <w:rsid w:val="00303FAD"/>
    <w:rsid w:val="003040A8"/>
    <w:rsid w:val="003040FA"/>
    <w:rsid w:val="00304449"/>
    <w:rsid w:val="00304F77"/>
    <w:rsid w:val="003057B1"/>
    <w:rsid w:val="00307501"/>
    <w:rsid w:val="00312420"/>
    <w:rsid w:val="00313581"/>
    <w:rsid w:val="00313865"/>
    <w:rsid w:val="003156D5"/>
    <w:rsid w:val="00316B7E"/>
    <w:rsid w:val="00316F6A"/>
    <w:rsid w:val="00317850"/>
    <w:rsid w:val="003209D1"/>
    <w:rsid w:val="003216E6"/>
    <w:rsid w:val="00321805"/>
    <w:rsid w:val="003219D1"/>
    <w:rsid w:val="00321DDC"/>
    <w:rsid w:val="00322487"/>
    <w:rsid w:val="0032775A"/>
    <w:rsid w:val="00327B59"/>
    <w:rsid w:val="003311B0"/>
    <w:rsid w:val="0033342D"/>
    <w:rsid w:val="003342CD"/>
    <w:rsid w:val="00335DEB"/>
    <w:rsid w:val="00336D12"/>
    <w:rsid w:val="00336E0B"/>
    <w:rsid w:val="00337339"/>
    <w:rsid w:val="003376EE"/>
    <w:rsid w:val="0034235E"/>
    <w:rsid w:val="003433DE"/>
    <w:rsid w:val="00343EC6"/>
    <w:rsid w:val="0034528F"/>
    <w:rsid w:val="00346F4C"/>
    <w:rsid w:val="00350C5F"/>
    <w:rsid w:val="00350D91"/>
    <w:rsid w:val="003511D2"/>
    <w:rsid w:val="003557D7"/>
    <w:rsid w:val="00355F55"/>
    <w:rsid w:val="00355FFE"/>
    <w:rsid w:val="00356062"/>
    <w:rsid w:val="00356296"/>
    <w:rsid w:val="00357671"/>
    <w:rsid w:val="00357730"/>
    <w:rsid w:val="003579FF"/>
    <w:rsid w:val="00361C6B"/>
    <w:rsid w:val="00361D6F"/>
    <w:rsid w:val="003654D5"/>
    <w:rsid w:val="003724AE"/>
    <w:rsid w:val="00373175"/>
    <w:rsid w:val="00373C05"/>
    <w:rsid w:val="0037572A"/>
    <w:rsid w:val="0037597C"/>
    <w:rsid w:val="00376CCC"/>
    <w:rsid w:val="0038080D"/>
    <w:rsid w:val="00380EBE"/>
    <w:rsid w:val="003815D3"/>
    <w:rsid w:val="0038242F"/>
    <w:rsid w:val="00382815"/>
    <w:rsid w:val="00382F0E"/>
    <w:rsid w:val="00384B78"/>
    <w:rsid w:val="003865A9"/>
    <w:rsid w:val="003869A5"/>
    <w:rsid w:val="00386A42"/>
    <w:rsid w:val="00386EF8"/>
    <w:rsid w:val="00390853"/>
    <w:rsid w:val="00392395"/>
    <w:rsid w:val="003936B1"/>
    <w:rsid w:val="003944CF"/>
    <w:rsid w:val="003A1ABD"/>
    <w:rsid w:val="003A5119"/>
    <w:rsid w:val="003A5A3C"/>
    <w:rsid w:val="003B17CD"/>
    <w:rsid w:val="003B1CA3"/>
    <w:rsid w:val="003B253E"/>
    <w:rsid w:val="003B43ED"/>
    <w:rsid w:val="003B44F3"/>
    <w:rsid w:val="003B68D7"/>
    <w:rsid w:val="003C01BA"/>
    <w:rsid w:val="003C2D55"/>
    <w:rsid w:val="003C3338"/>
    <w:rsid w:val="003C38BE"/>
    <w:rsid w:val="003C46A5"/>
    <w:rsid w:val="003C60C9"/>
    <w:rsid w:val="003C7BCB"/>
    <w:rsid w:val="003D0DD2"/>
    <w:rsid w:val="003D3C58"/>
    <w:rsid w:val="003D4160"/>
    <w:rsid w:val="003D544B"/>
    <w:rsid w:val="003D5B24"/>
    <w:rsid w:val="003D7001"/>
    <w:rsid w:val="003D7254"/>
    <w:rsid w:val="003E28DD"/>
    <w:rsid w:val="003E2FAD"/>
    <w:rsid w:val="003E32F1"/>
    <w:rsid w:val="003E3886"/>
    <w:rsid w:val="003E3AC0"/>
    <w:rsid w:val="003E6247"/>
    <w:rsid w:val="003E6D87"/>
    <w:rsid w:val="003F0002"/>
    <w:rsid w:val="003F0D39"/>
    <w:rsid w:val="003F1387"/>
    <w:rsid w:val="003F3D63"/>
    <w:rsid w:val="003F4297"/>
    <w:rsid w:val="003F4736"/>
    <w:rsid w:val="003F5DAE"/>
    <w:rsid w:val="003F5F3D"/>
    <w:rsid w:val="003F6E50"/>
    <w:rsid w:val="003F7CA2"/>
    <w:rsid w:val="004019C4"/>
    <w:rsid w:val="004020DD"/>
    <w:rsid w:val="004024D9"/>
    <w:rsid w:val="0040303B"/>
    <w:rsid w:val="004033D0"/>
    <w:rsid w:val="004045A8"/>
    <w:rsid w:val="004066E3"/>
    <w:rsid w:val="00406FF7"/>
    <w:rsid w:val="00412513"/>
    <w:rsid w:val="004128EE"/>
    <w:rsid w:val="00412E76"/>
    <w:rsid w:val="004135A6"/>
    <w:rsid w:val="0042272D"/>
    <w:rsid w:val="00422AC1"/>
    <w:rsid w:val="00424FF7"/>
    <w:rsid w:val="004259E3"/>
    <w:rsid w:val="00425FC5"/>
    <w:rsid w:val="004266BA"/>
    <w:rsid w:val="00426BA5"/>
    <w:rsid w:val="00427505"/>
    <w:rsid w:val="00427C7D"/>
    <w:rsid w:val="004311C3"/>
    <w:rsid w:val="00431CB0"/>
    <w:rsid w:val="00441C15"/>
    <w:rsid w:val="0044245D"/>
    <w:rsid w:val="0044478E"/>
    <w:rsid w:val="004454AD"/>
    <w:rsid w:val="00450FDC"/>
    <w:rsid w:val="00451087"/>
    <w:rsid w:val="004521B9"/>
    <w:rsid w:val="00453E90"/>
    <w:rsid w:val="0046042C"/>
    <w:rsid w:val="004617FA"/>
    <w:rsid w:val="00462FAB"/>
    <w:rsid w:val="00463134"/>
    <w:rsid w:val="004658AD"/>
    <w:rsid w:val="00466D67"/>
    <w:rsid w:val="00472568"/>
    <w:rsid w:val="00473262"/>
    <w:rsid w:val="00474276"/>
    <w:rsid w:val="00475520"/>
    <w:rsid w:val="00475BC1"/>
    <w:rsid w:val="00476518"/>
    <w:rsid w:val="004766D0"/>
    <w:rsid w:val="00477134"/>
    <w:rsid w:val="0048106F"/>
    <w:rsid w:val="0048126B"/>
    <w:rsid w:val="004825CE"/>
    <w:rsid w:val="004836A6"/>
    <w:rsid w:val="0049147B"/>
    <w:rsid w:val="004928E8"/>
    <w:rsid w:val="00492EF4"/>
    <w:rsid w:val="00493394"/>
    <w:rsid w:val="00494574"/>
    <w:rsid w:val="004947C9"/>
    <w:rsid w:val="00495781"/>
    <w:rsid w:val="00497365"/>
    <w:rsid w:val="00497E3A"/>
    <w:rsid w:val="004A0E44"/>
    <w:rsid w:val="004A270B"/>
    <w:rsid w:val="004A2DD8"/>
    <w:rsid w:val="004A324B"/>
    <w:rsid w:val="004A3CA9"/>
    <w:rsid w:val="004A42D8"/>
    <w:rsid w:val="004A4B21"/>
    <w:rsid w:val="004A6170"/>
    <w:rsid w:val="004A6D9E"/>
    <w:rsid w:val="004A7556"/>
    <w:rsid w:val="004A7F07"/>
    <w:rsid w:val="004B0BF6"/>
    <w:rsid w:val="004B2D27"/>
    <w:rsid w:val="004B3477"/>
    <w:rsid w:val="004B3C95"/>
    <w:rsid w:val="004B4910"/>
    <w:rsid w:val="004B591D"/>
    <w:rsid w:val="004C05DA"/>
    <w:rsid w:val="004C1EDF"/>
    <w:rsid w:val="004C2242"/>
    <w:rsid w:val="004C343A"/>
    <w:rsid w:val="004C49F3"/>
    <w:rsid w:val="004C6A6E"/>
    <w:rsid w:val="004C6B2D"/>
    <w:rsid w:val="004C72E8"/>
    <w:rsid w:val="004C7A82"/>
    <w:rsid w:val="004D5638"/>
    <w:rsid w:val="004D6156"/>
    <w:rsid w:val="004E4083"/>
    <w:rsid w:val="004E5DFD"/>
    <w:rsid w:val="004F04FD"/>
    <w:rsid w:val="004F1956"/>
    <w:rsid w:val="004F262B"/>
    <w:rsid w:val="00500362"/>
    <w:rsid w:val="005004EE"/>
    <w:rsid w:val="0050103C"/>
    <w:rsid w:val="005022B5"/>
    <w:rsid w:val="005041C6"/>
    <w:rsid w:val="00504649"/>
    <w:rsid w:val="005047EC"/>
    <w:rsid w:val="00504C8B"/>
    <w:rsid w:val="00505055"/>
    <w:rsid w:val="00505152"/>
    <w:rsid w:val="00505AA2"/>
    <w:rsid w:val="00506EF6"/>
    <w:rsid w:val="00507EF6"/>
    <w:rsid w:val="005100FF"/>
    <w:rsid w:val="005110D1"/>
    <w:rsid w:val="00512241"/>
    <w:rsid w:val="00512292"/>
    <w:rsid w:val="005153AC"/>
    <w:rsid w:val="005160AB"/>
    <w:rsid w:val="00516F3E"/>
    <w:rsid w:val="00517044"/>
    <w:rsid w:val="00517415"/>
    <w:rsid w:val="00523CD9"/>
    <w:rsid w:val="005256AE"/>
    <w:rsid w:val="0053107B"/>
    <w:rsid w:val="00531352"/>
    <w:rsid w:val="0053274F"/>
    <w:rsid w:val="00534C4E"/>
    <w:rsid w:val="00536CCA"/>
    <w:rsid w:val="005376CD"/>
    <w:rsid w:val="00537EA3"/>
    <w:rsid w:val="00540C55"/>
    <w:rsid w:val="00541420"/>
    <w:rsid w:val="005422F5"/>
    <w:rsid w:val="005430F6"/>
    <w:rsid w:val="0054605E"/>
    <w:rsid w:val="0054626D"/>
    <w:rsid w:val="005506A0"/>
    <w:rsid w:val="00551881"/>
    <w:rsid w:val="005528F6"/>
    <w:rsid w:val="005546AB"/>
    <w:rsid w:val="005574A1"/>
    <w:rsid w:val="005610A0"/>
    <w:rsid w:val="00561293"/>
    <w:rsid w:val="00562106"/>
    <w:rsid w:val="00563948"/>
    <w:rsid w:val="00563EFD"/>
    <w:rsid w:val="005654F2"/>
    <w:rsid w:val="00566E95"/>
    <w:rsid w:val="00580FF1"/>
    <w:rsid w:val="00584FCF"/>
    <w:rsid w:val="0058552F"/>
    <w:rsid w:val="0058578F"/>
    <w:rsid w:val="005858FE"/>
    <w:rsid w:val="00586A35"/>
    <w:rsid w:val="005927BE"/>
    <w:rsid w:val="005939DD"/>
    <w:rsid w:val="00593B12"/>
    <w:rsid w:val="00593F74"/>
    <w:rsid w:val="005949AE"/>
    <w:rsid w:val="00596082"/>
    <w:rsid w:val="005962BF"/>
    <w:rsid w:val="0059675A"/>
    <w:rsid w:val="00596DD3"/>
    <w:rsid w:val="00596F2A"/>
    <w:rsid w:val="005A18D2"/>
    <w:rsid w:val="005A2672"/>
    <w:rsid w:val="005A26C4"/>
    <w:rsid w:val="005A332A"/>
    <w:rsid w:val="005A469D"/>
    <w:rsid w:val="005B0E62"/>
    <w:rsid w:val="005B0E7B"/>
    <w:rsid w:val="005B1DE0"/>
    <w:rsid w:val="005B2C72"/>
    <w:rsid w:val="005B2ED3"/>
    <w:rsid w:val="005B3B63"/>
    <w:rsid w:val="005B3DFA"/>
    <w:rsid w:val="005B493F"/>
    <w:rsid w:val="005C00BD"/>
    <w:rsid w:val="005C3694"/>
    <w:rsid w:val="005C3D72"/>
    <w:rsid w:val="005C5E36"/>
    <w:rsid w:val="005D0695"/>
    <w:rsid w:val="005D0AA8"/>
    <w:rsid w:val="005D0CCE"/>
    <w:rsid w:val="005D0ECF"/>
    <w:rsid w:val="005D1AF3"/>
    <w:rsid w:val="005D1C0A"/>
    <w:rsid w:val="005D24D6"/>
    <w:rsid w:val="005D25E4"/>
    <w:rsid w:val="005D58D8"/>
    <w:rsid w:val="005D5B1E"/>
    <w:rsid w:val="005D5CEB"/>
    <w:rsid w:val="005D616C"/>
    <w:rsid w:val="005D6185"/>
    <w:rsid w:val="005D6CF2"/>
    <w:rsid w:val="005D7E6E"/>
    <w:rsid w:val="005E13DF"/>
    <w:rsid w:val="005E1783"/>
    <w:rsid w:val="005E22A3"/>
    <w:rsid w:val="005E26CB"/>
    <w:rsid w:val="005E4544"/>
    <w:rsid w:val="005E5AD5"/>
    <w:rsid w:val="005F08C8"/>
    <w:rsid w:val="005F30FF"/>
    <w:rsid w:val="005F3D0E"/>
    <w:rsid w:val="005F507F"/>
    <w:rsid w:val="005F606F"/>
    <w:rsid w:val="006019E7"/>
    <w:rsid w:val="00604536"/>
    <w:rsid w:val="006053A5"/>
    <w:rsid w:val="00606540"/>
    <w:rsid w:val="006071EC"/>
    <w:rsid w:val="00607A60"/>
    <w:rsid w:val="0061273A"/>
    <w:rsid w:val="00612C56"/>
    <w:rsid w:val="00612E4E"/>
    <w:rsid w:val="00620AB9"/>
    <w:rsid w:val="0062277C"/>
    <w:rsid w:val="00622AD1"/>
    <w:rsid w:val="00622BE5"/>
    <w:rsid w:val="006243F5"/>
    <w:rsid w:val="006317A6"/>
    <w:rsid w:val="006318F1"/>
    <w:rsid w:val="00632458"/>
    <w:rsid w:val="0063608B"/>
    <w:rsid w:val="006371F3"/>
    <w:rsid w:val="00640DC0"/>
    <w:rsid w:val="00641B12"/>
    <w:rsid w:val="00641F98"/>
    <w:rsid w:val="00642669"/>
    <w:rsid w:val="006430C3"/>
    <w:rsid w:val="006433BB"/>
    <w:rsid w:val="00644AC8"/>
    <w:rsid w:val="00645DD0"/>
    <w:rsid w:val="00647175"/>
    <w:rsid w:val="00647EFA"/>
    <w:rsid w:val="00650463"/>
    <w:rsid w:val="0065072A"/>
    <w:rsid w:val="00650B61"/>
    <w:rsid w:val="00651112"/>
    <w:rsid w:val="006514CD"/>
    <w:rsid w:val="006519C6"/>
    <w:rsid w:val="00651A6D"/>
    <w:rsid w:val="00651C1F"/>
    <w:rsid w:val="00652468"/>
    <w:rsid w:val="0065275A"/>
    <w:rsid w:val="006527D3"/>
    <w:rsid w:val="00652BF6"/>
    <w:rsid w:val="0065340A"/>
    <w:rsid w:val="00653928"/>
    <w:rsid w:val="00654558"/>
    <w:rsid w:val="00654D92"/>
    <w:rsid w:val="00656C8F"/>
    <w:rsid w:val="00656FD5"/>
    <w:rsid w:val="006570A7"/>
    <w:rsid w:val="00660A05"/>
    <w:rsid w:val="00664A06"/>
    <w:rsid w:val="00664C0B"/>
    <w:rsid w:val="006666B3"/>
    <w:rsid w:val="00666CC8"/>
    <w:rsid w:val="00667D48"/>
    <w:rsid w:val="00667FC5"/>
    <w:rsid w:val="00670649"/>
    <w:rsid w:val="0067285C"/>
    <w:rsid w:val="00675128"/>
    <w:rsid w:val="00675300"/>
    <w:rsid w:val="00675C66"/>
    <w:rsid w:val="00676C87"/>
    <w:rsid w:val="0068223D"/>
    <w:rsid w:val="00683946"/>
    <w:rsid w:val="00684EB9"/>
    <w:rsid w:val="0068545A"/>
    <w:rsid w:val="0068582A"/>
    <w:rsid w:val="006902B9"/>
    <w:rsid w:val="0069069C"/>
    <w:rsid w:val="00692865"/>
    <w:rsid w:val="006940B8"/>
    <w:rsid w:val="0069472B"/>
    <w:rsid w:val="00694749"/>
    <w:rsid w:val="00694D43"/>
    <w:rsid w:val="00695659"/>
    <w:rsid w:val="00695D73"/>
    <w:rsid w:val="00696CCE"/>
    <w:rsid w:val="006978B2"/>
    <w:rsid w:val="006A00BA"/>
    <w:rsid w:val="006A15C9"/>
    <w:rsid w:val="006A1CF8"/>
    <w:rsid w:val="006A21C7"/>
    <w:rsid w:val="006A21F7"/>
    <w:rsid w:val="006A22F6"/>
    <w:rsid w:val="006A29E8"/>
    <w:rsid w:val="006A35F1"/>
    <w:rsid w:val="006A3792"/>
    <w:rsid w:val="006A5107"/>
    <w:rsid w:val="006A5EAE"/>
    <w:rsid w:val="006A754E"/>
    <w:rsid w:val="006B1B04"/>
    <w:rsid w:val="006B2B48"/>
    <w:rsid w:val="006B3462"/>
    <w:rsid w:val="006B378C"/>
    <w:rsid w:val="006B5756"/>
    <w:rsid w:val="006B5A19"/>
    <w:rsid w:val="006B7185"/>
    <w:rsid w:val="006C211F"/>
    <w:rsid w:val="006C3012"/>
    <w:rsid w:val="006C383B"/>
    <w:rsid w:val="006C4813"/>
    <w:rsid w:val="006C4BE3"/>
    <w:rsid w:val="006C58CB"/>
    <w:rsid w:val="006C6A30"/>
    <w:rsid w:val="006D0E98"/>
    <w:rsid w:val="006D0E9B"/>
    <w:rsid w:val="006D1D11"/>
    <w:rsid w:val="006D2239"/>
    <w:rsid w:val="006D4883"/>
    <w:rsid w:val="006E0093"/>
    <w:rsid w:val="006E0D12"/>
    <w:rsid w:val="006E1883"/>
    <w:rsid w:val="006E426A"/>
    <w:rsid w:val="006E4407"/>
    <w:rsid w:val="006E449B"/>
    <w:rsid w:val="006E483E"/>
    <w:rsid w:val="006E7653"/>
    <w:rsid w:val="006E76BF"/>
    <w:rsid w:val="006E7C76"/>
    <w:rsid w:val="006F050A"/>
    <w:rsid w:val="006F1681"/>
    <w:rsid w:val="006F1DD5"/>
    <w:rsid w:val="006F3A88"/>
    <w:rsid w:val="006F3AF3"/>
    <w:rsid w:val="006F40D3"/>
    <w:rsid w:val="006F4F5D"/>
    <w:rsid w:val="006F6110"/>
    <w:rsid w:val="00701FA6"/>
    <w:rsid w:val="0070306F"/>
    <w:rsid w:val="00703421"/>
    <w:rsid w:val="0070473B"/>
    <w:rsid w:val="0070531E"/>
    <w:rsid w:val="00706095"/>
    <w:rsid w:val="00706877"/>
    <w:rsid w:val="007113B7"/>
    <w:rsid w:val="007124D9"/>
    <w:rsid w:val="007139BA"/>
    <w:rsid w:val="00715C3D"/>
    <w:rsid w:val="00716052"/>
    <w:rsid w:val="00717FB2"/>
    <w:rsid w:val="007233F7"/>
    <w:rsid w:val="007249CB"/>
    <w:rsid w:val="00724CE1"/>
    <w:rsid w:val="00725735"/>
    <w:rsid w:val="007259DC"/>
    <w:rsid w:val="00726824"/>
    <w:rsid w:val="0072717F"/>
    <w:rsid w:val="00727914"/>
    <w:rsid w:val="00727B7D"/>
    <w:rsid w:val="00727EBD"/>
    <w:rsid w:val="00730085"/>
    <w:rsid w:val="00731F7C"/>
    <w:rsid w:val="00732243"/>
    <w:rsid w:val="007327BA"/>
    <w:rsid w:val="0073293E"/>
    <w:rsid w:val="00732BC6"/>
    <w:rsid w:val="00732D22"/>
    <w:rsid w:val="00733336"/>
    <w:rsid w:val="00735BEF"/>
    <w:rsid w:val="00735D68"/>
    <w:rsid w:val="00735F52"/>
    <w:rsid w:val="00742492"/>
    <w:rsid w:val="00743328"/>
    <w:rsid w:val="007440A4"/>
    <w:rsid w:val="007440DF"/>
    <w:rsid w:val="00744DD9"/>
    <w:rsid w:val="007451FF"/>
    <w:rsid w:val="00745373"/>
    <w:rsid w:val="00745D96"/>
    <w:rsid w:val="00747E69"/>
    <w:rsid w:val="00750528"/>
    <w:rsid w:val="00751C99"/>
    <w:rsid w:val="00751EC1"/>
    <w:rsid w:val="00752225"/>
    <w:rsid w:val="007529B6"/>
    <w:rsid w:val="00752E82"/>
    <w:rsid w:val="00753548"/>
    <w:rsid w:val="00753DAD"/>
    <w:rsid w:val="00754EBA"/>
    <w:rsid w:val="00757368"/>
    <w:rsid w:val="00757D64"/>
    <w:rsid w:val="00760567"/>
    <w:rsid w:val="007609AB"/>
    <w:rsid w:val="00761C04"/>
    <w:rsid w:val="00762344"/>
    <w:rsid w:val="0076370F"/>
    <w:rsid w:val="00763BE9"/>
    <w:rsid w:val="00764059"/>
    <w:rsid w:val="00764330"/>
    <w:rsid w:val="007647B0"/>
    <w:rsid w:val="00764F01"/>
    <w:rsid w:val="00765265"/>
    <w:rsid w:val="00765A4A"/>
    <w:rsid w:val="0077041A"/>
    <w:rsid w:val="00770B05"/>
    <w:rsid w:val="00772910"/>
    <w:rsid w:val="00774A73"/>
    <w:rsid w:val="007800CE"/>
    <w:rsid w:val="00780227"/>
    <w:rsid w:val="0078140F"/>
    <w:rsid w:val="00785D1F"/>
    <w:rsid w:val="00786C83"/>
    <w:rsid w:val="00786DB2"/>
    <w:rsid w:val="0079083E"/>
    <w:rsid w:val="00791DFE"/>
    <w:rsid w:val="00792039"/>
    <w:rsid w:val="00793451"/>
    <w:rsid w:val="00793808"/>
    <w:rsid w:val="00793BBD"/>
    <w:rsid w:val="0079682F"/>
    <w:rsid w:val="0079764D"/>
    <w:rsid w:val="00797D60"/>
    <w:rsid w:val="007A3F4E"/>
    <w:rsid w:val="007A481F"/>
    <w:rsid w:val="007A502C"/>
    <w:rsid w:val="007A579F"/>
    <w:rsid w:val="007A5F28"/>
    <w:rsid w:val="007A7351"/>
    <w:rsid w:val="007A76BF"/>
    <w:rsid w:val="007A798F"/>
    <w:rsid w:val="007B3E73"/>
    <w:rsid w:val="007B546D"/>
    <w:rsid w:val="007B61A1"/>
    <w:rsid w:val="007B7CF5"/>
    <w:rsid w:val="007C0B89"/>
    <w:rsid w:val="007C3339"/>
    <w:rsid w:val="007C43A2"/>
    <w:rsid w:val="007C57E7"/>
    <w:rsid w:val="007C59C7"/>
    <w:rsid w:val="007C6CCC"/>
    <w:rsid w:val="007CFA0D"/>
    <w:rsid w:val="007D1496"/>
    <w:rsid w:val="007D2BAD"/>
    <w:rsid w:val="007D3C28"/>
    <w:rsid w:val="007D727D"/>
    <w:rsid w:val="007E0B4F"/>
    <w:rsid w:val="007E42A7"/>
    <w:rsid w:val="007E4ACB"/>
    <w:rsid w:val="007E5AE1"/>
    <w:rsid w:val="007E7648"/>
    <w:rsid w:val="007F1FC8"/>
    <w:rsid w:val="007F27AD"/>
    <w:rsid w:val="007F2D1D"/>
    <w:rsid w:val="007F38F6"/>
    <w:rsid w:val="007F6E9E"/>
    <w:rsid w:val="00800772"/>
    <w:rsid w:val="00802E06"/>
    <w:rsid w:val="0080307D"/>
    <w:rsid w:val="00804310"/>
    <w:rsid w:val="00804A98"/>
    <w:rsid w:val="008051C3"/>
    <w:rsid w:val="008062E4"/>
    <w:rsid w:val="0080634A"/>
    <w:rsid w:val="00806F1D"/>
    <w:rsid w:val="008074B5"/>
    <w:rsid w:val="00810CE2"/>
    <w:rsid w:val="0081127A"/>
    <w:rsid w:val="008145A6"/>
    <w:rsid w:val="008150D4"/>
    <w:rsid w:val="008160DC"/>
    <w:rsid w:val="0081626D"/>
    <w:rsid w:val="00820E84"/>
    <w:rsid w:val="00820EB4"/>
    <w:rsid w:val="00822244"/>
    <w:rsid w:val="00823F18"/>
    <w:rsid w:val="00824131"/>
    <w:rsid w:val="0082454B"/>
    <w:rsid w:val="0082714B"/>
    <w:rsid w:val="00830D96"/>
    <w:rsid w:val="008313F7"/>
    <w:rsid w:val="00831EA4"/>
    <w:rsid w:val="00832303"/>
    <w:rsid w:val="008330B7"/>
    <w:rsid w:val="008338E8"/>
    <w:rsid w:val="00835CAF"/>
    <w:rsid w:val="00836CF0"/>
    <w:rsid w:val="0083735E"/>
    <w:rsid w:val="00837BD1"/>
    <w:rsid w:val="00837CBF"/>
    <w:rsid w:val="00841CBE"/>
    <w:rsid w:val="00842098"/>
    <w:rsid w:val="00842C38"/>
    <w:rsid w:val="00843607"/>
    <w:rsid w:val="00843705"/>
    <w:rsid w:val="00844190"/>
    <w:rsid w:val="00844700"/>
    <w:rsid w:val="00846890"/>
    <w:rsid w:val="00847A31"/>
    <w:rsid w:val="00847C1C"/>
    <w:rsid w:val="00850D0C"/>
    <w:rsid w:val="008536F1"/>
    <w:rsid w:val="00854368"/>
    <w:rsid w:val="0085553A"/>
    <w:rsid w:val="00856ABD"/>
    <w:rsid w:val="00857351"/>
    <w:rsid w:val="0086155D"/>
    <w:rsid w:val="00862807"/>
    <w:rsid w:val="00862BB7"/>
    <w:rsid w:val="00867E87"/>
    <w:rsid w:val="00871477"/>
    <w:rsid w:val="00871E83"/>
    <w:rsid w:val="00872050"/>
    <w:rsid w:val="00874579"/>
    <w:rsid w:val="00874BE4"/>
    <w:rsid w:val="008750FA"/>
    <w:rsid w:val="00876CB3"/>
    <w:rsid w:val="008770A1"/>
    <w:rsid w:val="00881498"/>
    <w:rsid w:val="00882F4F"/>
    <w:rsid w:val="00883959"/>
    <w:rsid w:val="008855A8"/>
    <w:rsid w:val="00885914"/>
    <w:rsid w:val="0089066F"/>
    <w:rsid w:val="00891A1D"/>
    <w:rsid w:val="00892BF0"/>
    <w:rsid w:val="008949E1"/>
    <w:rsid w:val="008952FE"/>
    <w:rsid w:val="00896176"/>
    <w:rsid w:val="0089671B"/>
    <w:rsid w:val="00897133"/>
    <w:rsid w:val="008A0A67"/>
    <w:rsid w:val="008A2498"/>
    <w:rsid w:val="008A4C42"/>
    <w:rsid w:val="008A51EF"/>
    <w:rsid w:val="008A5ECF"/>
    <w:rsid w:val="008A665A"/>
    <w:rsid w:val="008B09EC"/>
    <w:rsid w:val="008B0A27"/>
    <w:rsid w:val="008B1EFD"/>
    <w:rsid w:val="008B3174"/>
    <w:rsid w:val="008B659F"/>
    <w:rsid w:val="008B710D"/>
    <w:rsid w:val="008C03AF"/>
    <w:rsid w:val="008C2A96"/>
    <w:rsid w:val="008C6520"/>
    <w:rsid w:val="008C6E83"/>
    <w:rsid w:val="008C72C9"/>
    <w:rsid w:val="008C7D6E"/>
    <w:rsid w:val="008D1D35"/>
    <w:rsid w:val="008D4A83"/>
    <w:rsid w:val="008D60CA"/>
    <w:rsid w:val="008D6235"/>
    <w:rsid w:val="008D664F"/>
    <w:rsid w:val="008E1F74"/>
    <w:rsid w:val="008E3CFB"/>
    <w:rsid w:val="008E41D9"/>
    <w:rsid w:val="008E4B80"/>
    <w:rsid w:val="008E514C"/>
    <w:rsid w:val="008E66A6"/>
    <w:rsid w:val="008E74C8"/>
    <w:rsid w:val="008E78E8"/>
    <w:rsid w:val="008F0BAC"/>
    <w:rsid w:val="008F136F"/>
    <w:rsid w:val="008F20E9"/>
    <w:rsid w:val="008F2E48"/>
    <w:rsid w:val="008F402B"/>
    <w:rsid w:val="008F4111"/>
    <w:rsid w:val="008F6FB8"/>
    <w:rsid w:val="00900EC3"/>
    <w:rsid w:val="009010B7"/>
    <w:rsid w:val="00901614"/>
    <w:rsid w:val="00902029"/>
    <w:rsid w:val="00902495"/>
    <w:rsid w:val="0090360B"/>
    <w:rsid w:val="00903882"/>
    <w:rsid w:val="009050E3"/>
    <w:rsid w:val="0090652D"/>
    <w:rsid w:val="009073E1"/>
    <w:rsid w:val="00911BDD"/>
    <w:rsid w:val="0091577C"/>
    <w:rsid w:val="00915EA6"/>
    <w:rsid w:val="00921746"/>
    <w:rsid w:val="00921A50"/>
    <w:rsid w:val="00921F54"/>
    <w:rsid w:val="0092209C"/>
    <w:rsid w:val="00922D48"/>
    <w:rsid w:val="00923606"/>
    <w:rsid w:val="00924293"/>
    <w:rsid w:val="00924AA9"/>
    <w:rsid w:val="009268B7"/>
    <w:rsid w:val="00926E45"/>
    <w:rsid w:val="00930021"/>
    <w:rsid w:val="00931F2B"/>
    <w:rsid w:val="00932662"/>
    <w:rsid w:val="00934FE1"/>
    <w:rsid w:val="00936367"/>
    <w:rsid w:val="0093676F"/>
    <w:rsid w:val="00936A5E"/>
    <w:rsid w:val="00936BE0"/>
    <w:rsid w:val="00936F8D"/>
    <w:rsid w:val="00942484"/>
    <w:rsid w:val="0094250B"/>
    <w:rsid w:val="00944220"/>
    <w:rsid w:val="009443F7"/>
    <w:rsid w:val="009460D6"/>
    <w:rsid w:val="00947173"/>
    <w:rsid w:val="00947BE4"/>
    <w:rsid w:val="0095071A"/>
    <w:rsid w:val="00951F5E"/>
    <w:rsid w:val="00955704"/>
    <w:rsid w:val="00962065"/>
    <w:rsid w:val="00962503"/>
    <w:rsid w:val="0096378C"/>
    <w:rsid w:val="00964344"/>
    <w:rsid w:val="00966299"/>
    <w:rsid w:val="009668DE"/>
    <w:rsid w:val="00970A3D"/>
    <w:rsid w:val="00972B2F"/>
    <w:rsid w:val="00976099"/>
    <w:rsid w:val="00976413"/>
    <w:rsid w:val="00977251"/>
    <w:rsid w:val="009812E1"/>
    <w:rsid w:val="0098240C"/>
    <w:rsid w:val="00982C4C"/>
    <w:rsid w:val="00983AE5"/>
    <w:rsid w:val="00984025"/>
    <w:rsid w:val="0098565B"/>
    <w:rsid w:val="00986039"/>
    <w:rsid w:val="00992100"/>
    <w:rsid w:val="009923C7"/>
    <w:rsid w:val="00993B2C"/>
    <w:rsid w:val="00996783"/>
    <w:rsid w:val="00996FA7"/>
    <w:rsid w:val="009978A7"/>
    <w:rsid w:val="009A23DB"/>
    <w:rsid w:val="009A5E16"/>
    <w:rsid w:val="009A7C18"/>
    <w:rsid w:val="009B00DC"/>
    <w:rsid w:val="009B0655"/>
    <w:rsid w:val="009B1168"/>
    <w:rsid w:val="009B427B"/>
    <w:rsid w:val="009B5801"/>
    <w:rsid w:val="009B5C02"/>
    <w:rsid w:val="009B6EC9"/>
    <w:rsid w:val="009B7559"/>
    <w:rsid w:val="009C0C7C"/>
    <w:rsid w:val="009C4180"/>
    <w:rsid w:val="009C4FD9"/>
    <w:rsid w:val="009D2A65"/>
    <w:rsid w:val="009D317B"/>
    <w:rsid w:val="009D3C3B"/>
    <w:rsid w:val="009D41A7"/>
    <w:rsid w:val="009D46EA"/>
    <w:rsid w:val="009D68F3"/>
    <w:rsid w:val="009E25DE"/>
    <w:rsid w:val="009E3B5C"/>
    <w:rsid w:val="009E56C5"/>
    <w:rsid w:val="009E5BB5"/>
    <w:rsid w:val="009E78DF"/>
    <w:rsid w:val="009F0FA2"/>
    <w:rsid w:val="009F1821"/>
    <w:rsid w:val="009F2079"/>
    <w:rsid w:val="009F2833"/>
    <w:rsid w:val="009F3BF3"/>
    <w:rsid w:val="009F59F2"/>
    <w:rsid w:val="00A007CD"/>
    <w:rsid w:val="00A012F5"/>
    <w:rsid w:val="00A02840"/>
    <w:rsid w:val="00A02A04"/>
    <w:rsid w:val="00A0317A"/>
    <w:rsid w:val="00A04255"/>
    <w:rsid w:val="00A04E1D"/>
    <w:rsid w:val="00A0631E"/>
    <w:rsid w:val="00A10067"/>
    <w:rsid w:val="00A10262"/>
    <w:rsid w:val="00A12291"/>
    <w:rsid w:val="00A14557"/>
    <w:rsid w:val="00A15152"/>
    <w:rsid w:val="00A155F9"/>
    <w:rsid w:val="00A1574E"/>
    <w:rsid w:val="00A16170"/>
    <w:rsid w:val="00A164B7"/>
    <w:rsid w:val="00A16640"/>
    <w:rsid w:val="00A21DEF"/>
    <w:rsid w:val="00A22100"/>
    <w:rsid w:val="00A236BB"/>
    <w:rsid w:val="00A245A3"/>
    <w:rsid w:val="00A26E3D"/>
    <w:rsid w:val="00A319FD"/>
    <w:rsid w:val="00A34418"/>
    <w:rsid w:val="00A34903"/>
    <w:rsid w:val="00A3558A"/>
    <w:rsid w:val="00A3562C"/>
    <w:rsid w:val="00A40912"/>
    <w:rsid w:val="00A462C6"/>
    <w:rsid w:val="00A46607"/>
    <w:rsid w:val="00A46F57"/>
    <w:rsid w:val="00A527E6"/>
    <w:rsid w:val="00A542B1"/>
    <w:rsid w:val="00A55023"/>
    <w:rsid w:val="00A56070"/>
    <w:rsid w:val="00A565CA"/>
    <w:rsid w:val="00A5791C"/>
    <w:rsid w:val="00A57EBB"/>
    <w:rsid w:val="00A57FA7"/>
    <w:rsid w:val="00A6052F"/>
    <w:rsid w:val="00A679A4"/>
    <w:rsid w:val="00A703CE"/>
    <w:rsid w:val="00A70488"/>
    <w:rsid w:val="00A72BD3"/>
    <w:rsid w:val="00A739CB"/>
    <w:rsid w:val="00A75047"/>
    <w:rsid w:val="00A82C28"/>
    <w:rsid w:val="00A83342"/>
    <w:rsid w:val="00A835C1"/>
    <w:rsid w:val="00A8507F"/>
    <w:rsid w:val="00A912DD"/>
    <w:rsid w:val="00A913B9"/>
    <w:rsid w:val="00A91E16"/>
    <w:rsid w:val="00A9356F"/>
    <w:rsid w:val="00A93F2E"/>
    <w:rsid w:val="00A946B4"/>
    <w:rsid w:val="00A95518"/>
    <w:rsid w:val="00A960E1"/>
    <w:rsid w:val="00A9673B"/>
    <w:rsid w:val="00AA10C4"/>
    <w:rsid w:val="00AA17ED"/>
    <w:rsid w:val="00AA1A34"/>
    <w:rsid w:val="00AA2E2A"/>
    <w:rsid w:val="00AA3E3E"/>
    <w:rsid w:val="00AA57D8"/>
    <w:rsid w:val="00AA5BF1"/>
    <w:rsid w:val="00AA5CB8"/>
    <w:rsid w:val="00AA6180"/>
    <w:rsid w:val="00AA6E2B"/>
    <w:rsid w:val="00AA715F"/>
    <w:rsid w:val="00AA7C0C"/>
    <w:rsid w:val="00AB0733"/>
    <w:rsid w:val="00AB21AA"/>
    <w:rsid w:val="00AB2327"/>
    <w:rsid w:val="00AB3CAE"/>
    <w:rsid w:val="00AC09B1"/>
    <w:rsid w:val="00AC37A4"/>
    <w:rsid w:val="00AC4630"/>
    <w:rsid w:val="00AC5015"/>
    <w:rsid w:val="00AC56BF"/>
    <w:rsid w:val="00AC6246"/>
    <w:rsid w:val="00AC70B8"/>
    <w:rsid w:val="00AC70F7"/>
    <w:rsid w:val="00AC75F9"/>
    <w:rsid w:val="00AD0294"/>
    <w:rsid w:val="00AD036B"/>
    <w:rsid w:val="00AD0873"/>
    <w:rsid w:val="00AD20BF"/>
    <w:rsid w:val="00AD5687"/>
    <w:rsid w:val="00AD66DB"/>
    <w:rsid w:val="00AD6833"/>
    <w:rsid w:val="00AE18E7"/>
    <w:rsid w:val="00AE1E64"/>
    <w:rsid w:val="00AE1EBE"/>
    <w:rsid w:val="00AE49A7"/>
    <w:rsid w:val="00AE54F3"/>
    <w:rsid w:val="00AE6961"/>
    <w:rsid w:val="00AE7612"/>
    <w:rsid w:val="00AF1AF0"/>
    <w:rsid w:val="00AF25FE"/>
    <w:rsid w:val="00AF31BF"/>
    <w:rsid w:val="00AF38C9"/>
    <w:rsid w:val="00AF5DC3"/>
    <w:rsid w:val="00AF6C7A"/>
    <w:rsid w:val="00B00716"/>
    <w:rsid w:val="00B0075F"/>
    <w:rsid w:val="00B0301F"/>
    <w:rsid w:val="00B0599A"/>
    <w:rsid w:val="00B07542"/>
    <w:rsid w:val="00B1061F"/>
    <w:rsid w:val="00B134D2"/>
    <w:rsid w:val="00B13E4F"/>
    <w:rsid w:val="00B1494A"/>
    <w:rsid w:val="00B14E51"/>
    <w:rsid w:val="00B152F4"/>
    <w:rsid w:val="00B15A21"/>
    <w:rsid w:val="00B1638F"/>
    <w:rsid w:val="00B16DE6"/>
    <w:rsid w:val="00B17484"/>
    <w:rsid w:val="00B20534"/>
    <w:rsid w:val="00B22522"/>
    <w:rsid w:val="00B22B9A"/>
    <w:rsid w:val="00B24381"/>
    <w:rsid w:val="00B24966"/>
    <w:rsid w:val="00B25737"/>
    <w:rsid w:val="00B274EC"/>
    <w:rsid w:val="00B313FA"/>
    <w:rsid w:val="00B33269"/>
    <w:rsid w:val="00B34A22"/>
    <w:rsid w:val="00B350C9"/>
    <w:rsid w:val="00B35F2A"/>
    <w:rsid w:val="00B3715C"/>
    <w:rsid w:val="00B402AB"/>
    <w:rsid w:val="00B4052C"/>
    <w:rsid w:val="00B41A7A"/>
    <w:rsid w:val="00B41CB4"/>
    <w:rsid w:val="00B43D73"/>
    <w:rsid w:val="00B442B1"/>
    <w:rsid w:val="00B46551"/>
    <w:rsid w:val="00B50556"/>
    <w:rsid w:val="00B51DB5"/>
    <w:rsid w:val="00B52A78"/>
    <w:rsid w:val="00B553B1"/>
    <w:rsid w:val="00B57216"/>
    <w:rsid w:val="00B61445"/>
    <w:rsid w:val="00B61DCE"/>
    <w:rsid w:val="00B61DDD"/>
    <w:rsid w:val="00B61F8C"/>
    <w:rsid w:val="00B64DD4"/>
    <w:rsid w:val="00B64F13"/>
    <w:rsid w:val="00B65252"/>
    <w:rsid w:val="00B65391"/>
    <w:rsid w:val="00B67E74"/>
    <w:rsid w:val="00B72DE7"/>
    <w:rsid w:val="00B73939"/>
    <w:rsid w:val="00B73DEA"/>
    <w:rsid w:val="00B771F6"/>
    <w:rsid w:val="00B77B02"/>
    <w:rsid w:val="00B811F2"/>
    <w:rsid w:val="00B8350D"/>
    <w:rsid w:val="00B8365E"/>
    <w:rsid w:val="00B83CC8"/>
    <w:rsid w:val="00B92223"/>
    <w:rsid w:val="00B92C38"/>
    <w:rsid w:val="00B92C7C"/>
    <w:rsid w:val="00B92E9A"/>
    <w:rsid w:val="00B93E5C"/>
    <w:rsid w:val="00B950EE"/>
    <w:rsid w:val="00B9561D"/>
    <w:rsid w:val="00B9634B"/>
    <w:rsid w:val="00BA00DF"/>
    <w:rsid w:val="00BA06DD"/>
    <w:rsid w:val="00BA1284"/>
    <w:rsid w:val="00BA22EE"/>
    <w:rsid w:val="00BA24B7"/>
    <w:rsid w:val="00BA2828"/>
    <w:rsid w:val="00BA285F"/>
    <w:rsid w:val="00BA2932"/>
    <w:rsid w:val="00BA2B1B"/>
    <w:rsid w:val="00BA5432"/>
    <w:rsid w:val="00BA626A"/>
    <w:rsid w:val="00BA7DD8"/>
    <w:rsid w:val="00BB05FE"/>
    <w:rsid w:val="00BB08E7"/>
    <w:rsid w:val="00BB333E"/>
    <w:rsid w:val="00BC04EA"/>
    <w:rsid w:val="00BC2664"/>
    <w:rsid w:val="00BC5BDA"/>
    <w:rsid w:val="00BC5FC9"/>
    <w:rsid w:val="00BC7D91"/>
    <w:rsid w:val="00BD1A37"/>
    <w:rsid w:val="00BD304D"/>
    <w:rsid w:val="00BD544B"/>
    <w:rsid w:val="00BD5D21"/>
    <w:rsid w:val="00BD61E5"/>
    <w:rsid w:val="00BD793B"/>
    <w:rsid w:val="00BE0415"/>
    <w:rsid w:val="00BE27AB"/>
    <w:rsid w:val="00BE3192"/>
    <w:rsid w:val="00BE3292"/>
    <w:rsid w:val="00BE6319"/>
    <w:rsid w:val="00BE7150"/>
    <w:rsid w:val="00BE7F58"/>
    <w:rsid w:val="00BF000B"/>
    <w:rsid w:val="00BF161E"/>
    <w:rsid w:val="00BF2953"/>
    <w:rsid w:val="00BF2B94"/>
    <w:rsid w:val="00BF2C5A"/>
    <w:rsid w:val="00BF3064"/>
    <w:rsid w:val="00BF3D6B"/>
    <w:rsid w:val="00BF3D93"/>
    <w:rsid w:val="00BF425D"/>
    <w:rsid w:val="00BF4897"/>
    <w:rsid w:val="00BF5739"/>
    <w:rsid w:val="00BF6A81"/>
    <w:rsid w:val="00BF7957"/>
    <w:rsid w:val="00C03DCA"/>
    <w:rsid w:val="00C03DF6"/>
    <w:rsid w:val="00C05548"/>
    <w:rsid w:val="00C0590C"/>
    <w:rsid w:val="00C06212"/>
    <w:rsid w:val="00C07F71"/>
    <w:rsid w:val="00C10268"/>
    <w:rsid w:val="00C1142C"/>
    <w:rsid w:val="00C14A4F"/>
    <w:rsid w:val="00C15B7C"/>
    <w:rsid w:val="00C20017"/>
    <w:rsid w:val="00C24786"/>
    <w:rsid w:val="00C2703D"/>
    <w:rsid w:val="00C32613"/>
    <w:rsid w:val="00C32AC1"/>
    <w:rsid w:val="00C32B0A"/>
    <w:rsid w:val="00C32C3D"/>
    <w:rsid w:val="00C32C4F"/>
    <w:rsid w:val="00C342E7"/>
    <w:rsid w:val="00C41AE1"/>
    <w:rsid w:val="00C4250F"/>
    <w:rsid w:val="00C446E9"/>
    <w:rsid w:val="00C44D8E"/>
    <w:rsid w:val="00C4538D"/>
    <w:rsid w:val="00C461FF"/>
    <w:rsid w:val="00C50274"/>
    <w:rsid w:val="00C519AA"/>
    <w:rsid w:val="00C5423E"/>
    <w:rsid w:val="00C549EA"/>
    <w:rsid w:val="00C63386"/>
    <w:rsid w:val="00C63E0D"/>
    <w:rsid w:val="00C64C17"/>
    <w:rsid w:val="00C72FAB"/>
    <w:rsid w:val="00C80C9D"/>
    <w:rsid w:val="00C822AF"/>
    <w:rsid w:val="00C8252D"/>
    <w:rsid w:val="00C84E4A"/>
    <w:rsid w:val="00C865AD"/>
    <w:rsid w:val="00C871D8"/>
    <w:rsid w:val="00C90428"/>
    <w:rsid w:val="00C92461"/>
    <w:rsid w:val="00C9472A"/>
    <w:rsid w:val="00C94D36"/>
    <w:rsid w:val="00C954B4"/>
    <w:rsid w:val="00C95C6E"/>
    <w:rsid w:val="00C96C07"/>
    <w:rsid w:val="00CA02B1"/>
    <w:rsid w:val="00CA17C5"/>
    <w:rsid w:val="00CA517C"/>
    <w:rsid w:val="00CA61A3"/>
    <w:rsid w:val="00CB2D4E"/>
    <w:rsid w:val="00CB4AA6"/>
    <w:rsid w:val="00CB6709"/>
    <w:rsid w:val="00CB7FA2"/>
    <w:rsid w:val="00CC024A"/>
    <w:rsid w:val="00CC042C"/>
    <w:rsid w:val="00CC2D34"/>
    <w:rsid w:val="00CC2FE0"/>
    <w:rsid w:val="00CC3CCC"/>
    <w:rsid w:val="00CD11F1"/>
    <w:rsid w:val="00CD30ED"/>
    <w:rsid w:val="00CD3916"/>
    <w:rsid w:val="00CD3BD6"/>
    <w:rsid w:val="00CD42FF"/>
    <w:rsid w:val="00CD459D"/>
    <w:rsid w:val="00CD4663"/>
    <w:rsid w:val="00CD50CC"/>
    <w:rsid w:val="00CD5493"/>
    <w:rsid w:val="00CE009E"/>
    <w:rsid w:val="00CE06C0"/>
    <w:rsid w:val="00CE0EEA"/>
    <w:rsid w:val="00CE3449"/>
    <w:rsid w:val="00CE3E74"/>
    <w:rsid w:val="00CE47E5"/>
    <w:rsid w:val="00CE7085"/>
    <w:rsid w:val="00CE752A"/>
    <w:rsid w:val="00CE781B"/>
    <w:rsid w:val="00CE7A76"/>
    <w:rsid w:val="00CF0B97"/>
    <w:rsid w:val="00CF2B1E"/>
    <w:rsid w:val="00CF3632"/>
    <w:rsid w:val="00CF39D4"/>
    <w:rsid w:val="00CF4E24"/>
    <w:rsid w:val="00CF6F6E"/>
    <w:rsid w:val="00D03DE9"/>
    <w:rsid w:val="00D04103"/>
    <w:rsid w:val="00D04DE1"/>
    <w:rsid w:val="00D05841"/>
    <w:rsid w:val="00D100F3"/>
    <w:rsid w:val="00D124A9"/>
    <w:rsid w:val="00D141CF"/>
    <w:rsid w:val="00D14A33"/>
    <w:rsid w:val="00D14B5C"/>
    <w:rsid w:val="00D212D9"/>
    <w:rsid w:val="00D24998"/>
    <w:rsid w:val="00D24AA4"/>
    <w:rsid w:val="00D26CF1"/>
    <w:rsid w:val="00D31EBA"/>
    <w:rsid w:val="00D322B1"/>
    <w:rsid w:val="00D32A04"/>
    <w:rsid w:val="00D341FA"/>
    <w:rsid w:val="00D34435"/>
    <w:rsid w:val="00D40DC9"/>
    <w:rsid w:val="00D4158E"/>
    <w:rsid w:val="00D470BC"/>
    <w:rsid w:val="00D47BCC"/>
    <w:rsid w:val="00D501E6"/>
    <w:rsid w:val="00D51D2E"/>
    <w:rsid w:val="00D5530D"/>
    <w:rsid w:val="00D55933"/>
    <w:rsid w:val="00D55A89"/>
    <w:rsid w:val="00D56B3C"/>
    <w:rsid w:val="00D57814"/>
    <w:rsid w:val="00D60EFC"/>
    <w:rsid w:val="00D62940"/>
    <w:rsid w:val="00D636FD"/>
    <w:rsid w:val="00D6583D"/>
    <w:rsid w:val="00D658B3"/>
    <w:rsid w:val="00D70EDE"/>
    <w:rsid w:val="00D72237"/>
    <w:rsid w:val="00D72583"/>
    <w:rsid w:val="00D72FDB"/>
    <w:rsid w:val="00D73DCB"/>
    <w:rsid w:val="00D76B58"/>
    <w:rsid w:val="00D77FB0"/>
    <w:rsid w:val="00D813BE"/>
    <w:rsid w:val="00D87FED"/>
    <w:rsid w:val="00D923F1"/>
    <w:rsid w:val="00D9290D"/>
    <w:rsid w:val="00D94F23"/>
    <w:rsid w:val="00D96364"/>
    <w:rsid w:val="00D9673A"/>
    <w:rsid w:val="00DA2D3C"/>
    <w:rsid w:val="00DA3F89"/>
    <w:rsid w:val="00DA428A"/>
    <w:rsid w:val="00DA64F0"/>
    <w:rsid w:val="00DA7141"/>
    <w:rsid w:val="00DA7310"/>
    <w:rsid w:val="00DB1C81"/>
    <w:rsid w:val="00DB2603"/>
    <w:rsid w:val="00DB2E16"/>
    <w:rsid w:val="00DB6BBE"/>
    <w:rsid w:val="00DB756C"/>
    <w:rsid w:val="00DC112E"/>
    <w:rsid w:val="00DC1C49"/>
    <w:rsid w:val="00DC1E08"/>
    <w:rsid w:val="00DC4B20"/>
    <w:rsid w:val="00DC4FC9"/>
    <w:rsid w:val="00DC5B59"/>
    <w:rsid w:val="00DC6470"/>
    <w:rsid w:val="00DC651B"/>
    <w:rsid w:val="00DC7A90"/>
    <w:rsid w:val="00DD2009"/>
    <w:rsid w:val="00DD4524"/>
    <w:rsid w:val="00DD476E"/>
    <w:rsid w:val="00DD5335"/>
    <w:rsid w:val="00DD5639"/>
    <w:rsid w:val="00DD6D24"/>
    <w:rsid w:val="00DD7BEA"/>
    <w:rsid w:val="00DE05E1"/>
    <w:rsid w:val="00DE1446"/>
    <w:rsid w:val="00DE3749"/>
    <w:rsid w:val="00DE4D2A"/>
    <w:rsid w:val="00DE7DCF"/>
    <w:rsid w:val="00DF0E97"/>
    <w:rsid w:val="00DF25B9"/>
    <w:rsid w:val="00DF52DE"/>
    <w:rsid w:val="00E016B0"/>
    <w:rsid w:val="00E03AC3"/>
    <w:rsid w:val="00E04496"/>
    <w:rsid w:val="00E051A5"/>
    <w:rsid w:val="00E05457"/>
    <w:rsid w:val="00E070D8"/>
    <w:rsid w:val="00E07211"/>
    <w:rsid w:val="00E07422"/>
    <w:rsid w:val="00E11DBF"/>
    <w:rsid w:val="00E12005"/>
    <w:rsid w:val="00E13CDC"/>
    <w:rsid w:val="00E15477"/>
    <w:rsid w:val="00E15C11"/>
    <w:rsid w:val="00E20980"/>
    <w:rsid w:val="00E2212F"/>
    <w:rsid w:val="00E238F9"/>
    <w:rsid w:val="00E251D2"/>
    <w:rsid w:val="00E270D5"/>
    <w:rsid w:val="00E27659"/>
    <w:rsid w:val="00E31B1C"/>
    <w:rsid w:val="00E320C3"/>
    <w:rsid w:val="00E32459"/>
    <w:rsid w:val="00E32E5F"/>
    <w:rsid w:val="00E34EA3"/>
    <w:rsid w:val="00E36B53"/>
    <w:rsid w:val="00E36BC9"/>
    <w:rsid w:val="00E37846"/>
    <w:rsid w:val="00E40C4A"/>
    <w:rsid w:val="00E41A43"/>
    <w:rsid w:val="00E4660E"/>
    <w:rsid w:val="00E51B27"/>
    <w:rsid w:val="00E530B2"/>
    <w:rsid w:val="00E53C11"/>
    <w:rsid w:val="00E53CBA"/>
    <w:rsid w:val="00E55316"/>
    <w:rsid w:val="00E55513"/>
    <w:rsid w:val="00E57985"/>
    <w:rsid w:val="00E61540"/>
    <w:rsid w:val="00E6238A"/>
    <w:rsid w:val="00E63254"/>
    <w:rsid w:val="00E64D34"/>
    <w:rsid w:val="00E663EB"/>
    <w:rsid w:val="00E705E9"/>
    <w:rsid w:val="00E71D5C"/>
    <w:rsid w:val="00E725F5"/>
    <w:rsid w:val="00E73714"/>
    <w:rsid w:val="00E7600C"/>
    <w:rsid w:val="00E82BE1"/>
    <w:rsid w:val="00E83192"/>
    <w:rsid w:val="00E834D5"/>
    <w:rsid w:val="00E86AEC"/>
    <w:rsid w:val="00E8710E"/>
    <w:rsid w:val="00E87E12"/>
    <w:rsid w:val="00E90B9B"/>
    <w:rsid w:val="00E91AFF"/>
    <w:rsid w:val="00E92B64"/>
    <w:rsid w:val="00E943FF"/>
    <w:rsid w:val="00E95A41"/>
    <w:rsid w:val="00E965C4"/>
    <w:rsid w:val="00EA03DA"/>
    <w:rsid w:val="00EA04FE"/>
    <w:rsid w:val="00EA18AE"/>
    <w:rsid w:val="00EA33FF"/>
    <w:rsid w:val="00EA46B8"/>
    <w:rsid w:val="00EA5471"/>
    <w:rsid w:val="00EA58CF"/>
    <w:rsid w:val="00EA79D9"/>
    <w:rsid w:val="00EA7CE3"/>
    <w:rsid w:val="00EB0977"/>
    <w:rsid w:val="00EB13C5"/>
    <w:rsid w:val="00EB2E12"/>
    <w:rsid w:val="00EB3D72"/>
    <w:rsid w:val="00EB3F7D"/>
    <w:rsid w:val="00EB4114"/>
    <w:rsid w:val="00EB49FA"/>
    <w:rsid w:val="00EB5854"/>
    <w:rsid w:val="00EC4D39"/>
    <w:rsid w:val="00EC4EFA"/>
    <w:rsid w:val="00EC5E10"/>
    <w:rsid w:val="00ED048C"/>
    <w:rsid w:val="00ED147D"/>
    <w:rsid w:val="00ED1E0D"/>
    <w:rsid w:val="00ED4EF4"/>
    <w:rsid w:val="00ED5BDD"/>
    <w:rsid w:val="00ED6B16"/>
    <w:rsid w:val="00ED7151"/>
    <w:rsid w:val="00EE06B5"/>
    <w:rsid w:val="00EE1D38"/>
    <w:rsid w:val="00EE20A1"/>
    <w:rsid w:val="00EE650C"/>
    <w:rsid w:val="00EF03F0"/>
    <w:rsid w:val="00EF09D2"/>
    <w:rsid w:val="00EF0BF8"/>
    <w:rsid w:val="00EF20DE"/>
    <w:rsid w:val="00F00C29"/>
    <w:rsid w:val="00F014DD"/>
    <w:rsid w:val="00F04691"/>
    <w:rsid w:val="00F069E1"/>
    <w:rsid w:val="00F06E88"/>
    <w:rsid w:val="00F07F37"/>
    <w:rsid w:val="00F11169"/>
    <w:rsid w:val="00F11C4E"/>
    <w:rsid w:val="00F12373"/>
    <w:rsid w:val="00F12A60"/>
    <w:rsid w:val="00F12CEF"/>
    <w:rsid w:val="00F13DDE"/>
    <w:rsid w:val="00F15205"/>
    <w:rsid w:val="00F1711A"/>
    <w:rsid w:val="00F1794E"/>
    <w:rsid w:val="00F2664D"/>
    <w:rsid w:val="00F30418"/>
    <w:rsid w:val="00F3215E"/>
    <w:rsid w:val="00F3231F"/>
    <w:rsid w:val="00F331AF"/>
    <w:rsid w:val="00F359C2"/>
    <w:rsid w:val="00F363D3"/>
    <w:rsid w:val="00F36915"/>
    <w:rsid w:val="00F36954"/>
    <w:rsid w:val="00F403F0"/>
    <w:rsid w:val="00F4091B"/>
    <w:rsid w:val="00F413A9"/>
    <w:rsid w:val="00F41CC2"/>
    <w:rsid w:val="00F43251"/>
    <w:rsid w:val="00F43A71"/>
    <w:rsid w:val="00F45841"/>
    <w:rsid w:val="00F465F5"/>
    <w:rsid w:val="00F50B11"/>
    <w:rsid w:val="00F52D73"/>
    <w:rsid w:val="00F532C2"/>
    <w:rsid w:val="00F549C9"/>
    <w:rsid w:val="00F57A9F"/>
    <w:rsid w:val="00F60E7C"/>
    <w:rsid w:val="00F62923"/>
    <w:rsid w:val="00F63163"/>
    <w:rsid w:val="00F64C46"/>
    <w:rsid w:val="00F65834"/>
    <w:rsid w:val="00F660B6"/>
    <w:rsid w:val="00F66B6F"/>
    <w:rsid w:val="00F671D4"/>
    <w:rsid w:val="00F70B99"/>
    <w:rsid w:val="00F710B3"/>
    <w:rsid w:val="00F735E1"/>
    <w:rsid w:val="00F73AC3"/>
    <w:rsid w:val="00F73D64"/>
    <w:rsid w:val="00F74DA3"/>
    <w:rsid w:val="00F75448"/>
    <w:rsid w:val="00F75960"/>
    <w:rsid w:val="00F7705D"/>
    <w:rsid w:val="00F80D9A"/>
    <w:rsid w:val="00F81835"/>
    <w:rsid w:val="00F822CC"/>
    <w:rsid w:val="00F823EB"/>
    <w:rsid w:val="00F84119"/>
    <w:rsid w:val="00F867A8"/>
    <w:rsid w:val="00F87C36"/>
    <w:rsid w:val="00F90164"/>
    <w:rsid w:val="00F91DFA"/>
    <w:rsid w:val="00F95288"/>
    <w:rsid w:val="00F96857"/>
    <w:rsid w:val="00F9791B"/>
    <w:rsid w:val="00F97BB9"/>
    <w:rsid w:val="00F97BCD"/>
    <w:rsid w:val="00FA015E"/>
    <w:rsid w:val="00FA313D"/>
    <w:rsid w:val="00FA42A2"/>
    <w:rsid w:val="00FA4CDB"/>
    <w:rsid w:val="00FA6596"/>
    <w:rsid w:val="00FB03B9"/>
    <w:rsid w:val="00FB0D38"/>
    <w:rsid w:val="00FB2AFC"/>
    <w:rsid w:val="00FB2B98"/>
    <w:rsid w:val="00FB6E63"/>
    <w:rsid w:val="00FB7A39"/>
    <w:rsid w:val="00FC0E1D"/>
    <w:rsid w:val="00FC1546"/>
    <w:rsid w:val="00FC3494"/>
    <w:rsid w:val="00FC42C5"/>
    <w:rsid w:val="00FC46F5"/>
    <w:rsid w:val="00FC53DA"/>
    <w:rsid w:val="00FD16A9"/>
    <w:rsid w:val="00FD222B"/>
    <w:rsid w:val="00FD28F8"/>
    <w:rsid w:val="00FD30DE"/>
    <w:rsid w:val="00FD31F2"/>
    <w:rsid w:val="00FD3D62"/>
    <w:rsid w:val="00FD52C3"/>
    <w:rsid w:val="00FE0240"/>
    <w:rsid w:val="00FE1C1D"/>
    <w:rsid w:val="00FE25B8"/>
    <w:rsid w:val="00FE26D3"/>
    <w:rsid w:val="00FE4758"/>
    <w:rsid w:val="00FE5CCC"/>
    <w:rsid w:val="00FE60A9"/>
    <w:rsid w:val="00FF004E"/>
    <w:rsid w:val="00FF0E35"/>
    <w:rsid w:val="00FF0F4A"/>
    <w:rsid w:val="00FF1788"/>
    <w:rsid w:val="00FF1F8A"/>
    <w:rsid w:val="00FF26DB"/>
    <w:rsid w:val="00FF2782"/>
    <w:rsid w:val="00FF27A4"/>
    <w:rsid w:val="00FF5796"/>
    <w:rsid w:val="010AA850"/>
    <w:rsid w:val="014C8507"/>
    <w:rsid w:val="01DF7FAB"/>
    <w:rsid w:val="033F182B"/>
    <w:rsid w:val="04C388AC"/>
    <w:rsid w:val="051F9DF5"/>
    <w:rsid w:val="055D480B"/>
    <w:rsid w:val="062EB5B7"/>
    <w:rsid w:val="06556021"/>
    <w:rsid w:val="06C026BD"/>
    <w:rsid w:val="08795639"/>
    <w:rsid w:val="0A69DAF4"/>
    <w:rsid w:val="0BE57844"/>
    <w:rsid w:val="0CC4627D"/>
    <w:rsid w:val="0CC96C1A"/>
    <w:rsid w:val="0E237176"/>
    <w:rsid w:val="0E488CBC"/>
    <w:rsid w:val="0E9EF5B9"/>
    <w:rsid w:val="0F6F9978"/>
    <w:rsid w:val="0F88AD0D"/>
    <w:rsid w:val="0FF17034"/>
    <w:rsid w:val="10D56A29"/>
    <w:rsid w:val="11F81268"/>
    <w:rsid w:val="124C9A6C"/>
    <w:rsid w:val="12E132A0"/>
    <w:rsid w:val="135E29B7"/>
    <w:rsid w:val="140630AA"/>
    <w:rsid w:val="1577A4F1"/>
    <w:rsid w:val="1590C634"/>
    <w:rsid w:val="170E7868"/>
    <w:rsid w:val="17CABE3F"/>
    <w:rsid w:val="19C1A781"/>
    <w:rsid w:val="19FE672A"/>
    <w:rsid w:val="1A224D4E"/>
    <w:rsid w:val="1A6A0F9D"/>
    <w:rsid w:val="1AF7CF49"/>
    <w:rsid w:val="1BAABC85"/>
    <w:rsid w:val="1BCE0714"/>
    <w:rsid w:val="1C91A4B8"/>
    <w:rsid w:val="1CFA85E5"/>
    <w:rsid w:val="1EA4831A"/>
    <w:rsid w:val="20554A51"/>
    <w:rsid w:val="218E1172"/>
    <w:rsid w:val="2255D75F"/>
    <w:rsid w:val="2372B36F"/>
    <w:rsid w:val="24CE1574"/>
    <w:rsid w:val="25A1F68C"/>
    <w:rsid w:val="26196A54"/>
    <w:rsid w:val="27388821"/>
    <w:rsid w:val="2773762B"/>
    <w:rsid w:val="27EA281B"/>
    <w:rsid w:val="289A458E"/>
    <w:rsid w:val="291C880E"/>
    <w:rsid w:val="29A139DA"/>
    <w:rsid w:val="2A552967"/>
    <w:rsid w:val="2AEDABDF"/>
    <w:rsid w:val="2B7F98B2"/>
    <w:rsid w:val="2BF74F3E"/>
    <w:rsid w:val="2C0DE6EA"/>
    <w:rsid w:val="2C4C9195"/>
    <w:rsid w:val="2D4FE183"/>
    <w:rsid w:val="2E34C8E2"/>
    <w:rsid w:val="2E3519BC"/>
    <w:rsid w:val="2ECEFD56"/>
    <w:rsid w:val="2FC51B29"/>
    <w:rsid w:val="303DECDB"/>
    <w:rsid w:val="307BFFB5"/>
    <w:rsid w:val="3087B8D7"/>
    <w:rsid w:val="30CD48FD"/>
    <w:rsid w:val="314A4272"/>
    <w:rsid w:val="31B536C7"/>
    <w:rsid w:val="31D656A0"/>
    <w:rsid w:val="32EBE240"/>
    <w:rsid w:val="32EC9A32"/>
    <w:rsid w:val="3455D8F8"/>
    <w:rsid w:val="34C623A7"/>
    <w:rsid w:val="35B1484F"/>
    <w:rsid w:val="3666D6AA"/>
    <w:rsid w:val="36D09753"/>
    <w:rsid w:val="36FBEDCD"/>
    <w:rsid w:val="37A1539B"/>
    <w:rsid w:val="37E79164"/>
    <w:rsid w:val="39310891"/>
    <w:rsid w:val="398DD78B"/>
    <w:rsid w:val="3ABF0510"/>
    <w:rsid w:val="3B735166"/>
    <w:rsid w:val="3BBBC05D"/>
    <w:rsid w:val="3CE22AC0"/>
    <w:rsid w:val="3CE6FFCD"/>
    <w:rsid w:val="3DF85E49"/>
    <w:rsid w:val="3EC89488"/>
    <w:rsid w:val="3FFA20D8"/>
    <w:rsid w:val="403AA4C0"/>
    <w:rsid w:val="40D6BC98"/>
    <w:rsid w:val="419501CD"/>
    <w:rsid w:val="424EEABF"/>
    <w:rsid w:val="429D795E"/>
    <w:rsid w:val="4373D4A0"/>
    <w:rsid w:val="43CBBAC0"/>
    <w:rsid w:val="43DBDB6F"/>
    <w:rsid w:val="44822AC2"/>
    <w:rsid w:val="448C6F3E"/>
    <w:rsid w:val="458A3C33"/>
    <w:rsid w:val="4867021F"/>
    <w:rsid w:val="4891D32F"/>
    <w:rsid w:val="48C728B4"/>
    <w:rsid w:val="4963FB2B"/>
    <w:rsid w:val="49B42223"/>
    <w:rsid w:val="49F1E720"/>
    <w:rsid w:val="4B72012D"/>
    <w:rsid w:val="4B74F685"/>
    <w:rsid w:val="4BCDD663"/>
    <w:rsid w:val="4BFF7B7F"/>
    <w:rsid w:val="4E0B9AAC"/>
    <w:rsid w:val="4EB70AAC"/>
    <w:rsid w:val="5027FE02"/>
    <w:rsid w:val="50E5A4E5"/>
    <w:rsid w:val="51E0F17B"/>
    <w:rsid w:val="526CC05F"/>
    <w:rsid w:val="533E7150"/>
    <w:rsid w:val="54A53B47"/>
    <w:rsid w:val="5825734A"/>
    <w:rsid w:val="5872CCC9"/>
    <w:rsid w:val="58E9E77D"/>
    <w:rsid w:val="58EFAD16"/>
    <w:rsid w:val="5B435CBC"/>
    <w:rsid w:val="5CB60EA8"/>
    <w:rsid w:val="5D63409A"/>
    <w:rsid w:val="5EE8558F"/>
    <w:rsid w:val="5F664706"/>
    <w:rsid w:val="61DAE778"/>
    <w:rsid w:val="61F65BA7"/>
    <w:rsid w:val="61F8629A"/>
    <w:rsid w:val="621C8B3C"/>
    <w:rsid w:val="622D0FDD"/>
    <w:rsid w:val="624ECDAC"/>
    <w:rsid w:val="6269A646"/>
    <w:rsid w:val="62C22CB7"/>
    <w:rsid w:val="63E54BD0"/>
    <w:rsid w:val="64D591A3"/>
    <w:rsid w:val="64DF35E1"/>
    <w:rsid w:val="64E603CB"/>
    <w:rsid w:val="65D454D8"/>
    <w:rsid w:val="67F4349F"/>
    <w:rsid w:val="67F6DE9D"/>
    <w:rsid w:val="68396738"/>
    <w:rsid w:val="6899EBFC"/>
    <w:rsid w:val="69EBED61"/>
    <w:rsid w:val="6A19C26B"/>
    <w:rsid w:val="6BB9C9E6"/>
    <w:rsid w:val="6C983FC8"/>
    <w:rsid w:val="6CC0DC94"/>
    <w:rsid w:val="6E37F86B"/>
    <w:rsid w:val="6E50CC95"/>
    <w:rsid w:val="6EAAF8AB"/>
    <w:rsid w:val="6ED48B1B"/>
    <w:rsid w:val="6F3834F5"/>
    <w:rsid w:val="70164630"/>
    <w:rsid w:val="70782DBF"/>
    <w:rsid w:val="70A81145"/>
    <w:rsid w:val="7100156E"/>
    <w:rsid w:val="716C29FE"/>
    <w:rsid w:val="71C950A9"/>
    <w:rsid w:val="722AA836"/>
    <w:rsid w:val="731B344B"/>
    <w:rsid w:val="73698A3D"/>
    <w:rsid w:val="73A2DA18"/>
    <w:rsid w:val="74076A42"/>
    <w:rsid w:val="754D87CC"/>
    <w:rsid w:val="754ED362"/>
    <w:rsid w:val="75ACEB38"/>
    <w:rsid w:val="773889D7"/>
    <w:rsid w:val="773CCA20"/>
    <w:rsid w:val="78465B1B"/>
    <w:rsid w:val="795D8126"/>
    <w:rsid w:val="798B0412"/>
    <w:rsid w:val="79B30D83"/>
    <w:rsid w:val="7A958B07"/>
    <w:rsid w:val="7AB15F1E"/>
    <w:rsid w:val="7B8E71D9"/>
    <w:rsid w:val="7BA5F27C"/>
    <w:rsid w:val="7BBD141E"/>
    <w:rsid w:val="7BE24A25"/>
    <w:rsid w:val="7BF9A341"/>
    <w:rsid w:val="7C3BA375"/>
    <w:rsid w:val="7C6D2F66"/>
    <w:rsid w:val="7C95F20D"/>
    <w:rsid w:val="7CBF9173"/>
    <w:rsid w:val="7DB2FE74"/>
    <w:rsid w:val="7DC96A69"/>
    <w:rsid w:val="7DDD97F1"/>
    <w:rsid w:val="7DDFC766"/>
    <w:rsid w:val="7E4EE83D"/>
    <w:rsid w:val="7F4A1B2A"/>
    <w:rsid w:val="7FA11A5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AA29F7"/>
  <w15:docId w15:val="{639C5183-3E8D-470A-8B87-49EC9C85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D124A9"/>
    <w:pPr>
      <w:spacing w:before="380" w:after="80"/>
      <w:jc w:val="both"/>
    </w:pPr>
    <w:rPr>
      <w:rFonts w:ascii="Linux Libertine" w:eastAsia="Times New Roman" w:hAnsi="Linux Libertine" w:cs="Linux Libertine"/>
      <w:b/>
      <w:sz w:val="24"/>
      <w:szCs w:val="22"/>
      <w:lang w:val="en-US" w:eastAsia="en-US"/>
      <w14:ligatures w14:val="standard"/>
    </w:rPr>
  </w:style>
  <w:style w:type="paragraph" w:customStyle="1" w:styleId="Head2">
    <w:name w:val="Head2"/>
    <w:autoRedefine/>
    <w:qFormat/>
    <w:rsid w:val="00E4660E"/>
    <w:pPr>
      <w:spacing w:before="180" w:after="80"/>
      <w:ind w:left="400" w:hanging="400"/>
    </w:pPr>
    <w:rPr>
      <w:rFonts w:ascii="Linux Libertine" w:eastAsia="Times New Roman" w:hAnsi="Linux Libertine" w:cs="Linux Libertine"/>
      <w:b/>
      <w:szCs w:val="18"/>
      <w:lang w:val="en-US" w:eastAsia="en-US"/>
      <w14:ligatures w14:val="standard"/>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422F5"/>
    <w:pPr>
      <w:spacing w:line="264" w:lineRule="auto"/>
      <w:jc w:val="both"/>
    </w:pPr>
    <w:rPr>
      <w:rFonts w:ascii="Linux Libertine" w:eastAsiaTheme="minorHAnsi" w:hAnsi="Linux Libertine" w:cstheme="minorBidi"/>
      <w:strike/>
      <w:sz w:val="18"/>
      <w:szCs w:val="22"/>
      <w:lang w:val="en-US"/>
      <w14:ligatures w14:val="standard"/>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1">
    <w:name w:val="Book Title1"/>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F11169"/>
    <w:pPr>
      <w:spacing w:before="220" w:after="240"/>
      <w:jc w:val="both"/>
    </w:pPr>
    <w:rPr>
      <w:rFonts w:ascii="Linux Libertine" w:eastAsiaTheme="minorHAnsi" w:hAnsi="Linux Libertine" w:cs="Linux Libertine"/>
      <w:b/>
      <w:sz w:val="18"/>
      <w:szCs w:val="22"/>
      <w:lang w:val="en-US" w:eastAsia="en-US"/>
      <w14:ligatures w14:val="standard"/>
    </w:rPr>
  </w:style>
  <w:style w:type="character" w:customStyle="1" w:styleId="FigureCaptionChar">
    <w:name w:val="FigureCaption Char"/>
    <w:basedOn w:val="DefaultParagraphFont"/>
    <w:link w:val="FigureCaption"/>
    <w:rsid w:val="00F11169"/>
    <w:rPr>
      <w:rFonts w:ascii="Linux Libertine" w:eastAsiaTheme="minorHAnsi" w:hAnsi="Linux Libertine" w:cs="Linux Libertine"/>
      <w:b/>
      <w:sz w:val="18"/>
      <w:szCs w:val="22"/>
      <w:lang w:val="en-US" w:eastAsia="en-US"/>
      <w14:ligatures w14:val="standard"/>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C519AA"/>
    <w:pPr>
      <w:spacing w:line="264" w:lineRule="auto"/>
      <w:jc w:val="both"/>
    </w:pPr>
    <w:rPr>
      <w:rFonts w:ascii="Linux Libertine" w:eastAsiaTheme="minorHAnsi" w:hAnsi="Linux Libertine" w:cstheme="minorBidi"/>
      <w:sz w:val="18"/>
      <w:szCs w:val="18"/>
      <w:lang w:val="en-US"/>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4F04FD"/>
    <w:pPr>
      <w:spacing w:before="200" w:after="40"/>
      <w:jc w:val="both"/>
    </w:pPr>
    <w:rPr>
      <w:rFonts w:ascii="Linux Libertine" w:eastAsia="Linux Libertine" w:hAnsi="Linux Libertine" w:cs="Linux Libertine"/>
      <w:bCs/>
      <w:sz w:val="18"/>
      <w:szCs w:val="18"/>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A46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161550363">
      <w:bodyDiv w:val="1"/>
      <w:marLeft w:val="0"/>
      <w:marRight w:val="0"/>
      <w:marTop w:val="0"/>
      <w:marBottom w:val="0"/>
      <w:divBdr>
        <w:top w:val="none" w:sz="0" w:space="0" w:color="auto"/>
        <w:left w:val="none" w:sz="0" w:space="0" w:color="auto"/>
        <w:bottom w:val="none" w:sz="0" w:space="0" w:color="auto"/>
        <w:right w:val="none" w:sz="0" w:space="0" w:color="auto"/>
      </w:divBdr>
    </w:div>
    <w:div w:id="167141623">
      <w:bodyDiv w:val="1"/>
      <w:marLeft w:val="0"/>
      <w:marRight w:val="0"/>
      <w:marTop w:val="0"/>
      <w:marBottom w:val="0"/>
      <w:divBdr>
        <w:top w:val="none" w:sz="0" w:space="0" w:color="auto"/>
        <w:left w:val="none" w:sz="0" w:space="0" w:color="auto"/>
        <w:bottom w:val="none" w:sz="0" w:space="0" w:color="auto"/>
        <w:right w:val="none" w:sz="0" w:space="0" w:color="auto"/>
      </w:divBdr>
    </w:div>
    <w:div w:id="232356842">
      <w:bodyDiv w:val="1"/>
      <w:marLeft w:val="0"/>
      <w:marRight w:val="0"/>
      <w:marTop w:val="0"/>
      <w:marBottom w:val="0"/>
      <w:divBdr>
        <w:top w:val="none" w:sz="0" w:space="0" w:color="auto"/>
        <w:left w:val="none" w:sz="0" w:space="0" w:color="auto"/>
        <w:bottom w:val="none" w:sz="0" w:space="0" w:color="auto"/>
        <w:right w:val="none" w:sz="0" w:space="0" w:color="auto"/>
      </w:divBdr>
    </w:div>
    <w:div w:id="298540304">
      <w:bodyDiv w:val="1"/>
      <w:marLeft w:val="0"/>
      <w:marRight w:val="0"/>
      <w:marTop w:val="0"/>
      <w:marBottom w:val="0"/>
      <w:divBdr>
        <w:top w:val="none" w:sz="0" w:space="0" w:color="auto"/>
        <w:left w:val="none" w:sz="0" w:space="0" w:color="auto"/>
        <w:bottom w:val="none" w:sz="0" w:space="0" w:color="auto"/>
        <w:right w:val="none" w:sz="0" w:space="0" w:color="auto"/>
      </w:divBdr>
    </w:div>
    <w:div w:id="347487922">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432555661">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19348716">
      <w:bodyDiv w:val="1"/>
      <w:marLeft w:val="0"/>
      <w:marRight w:val="0"/>
      <w:marTop w:val="0"/>
      <w:marBottom w:val="0"/>
      <w:divBdr>
        <w:top w:val="none" w:sz="0" w:space="0" w:color="auto"/>
        <w:left w:val="none" w:sz="0" w:space="0" w:color="auto"/>
        <w:bottom w:val="none" w:sz="0" w:space="0" w:color="auto"/>
        <w:right w:val="none" w:sz="0" w:space="0" w:color="auto"/>
      </w:divBdr>
    </w:div>
    <w:div w:id="829446370">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6149977">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098991270">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196576473">
      <w:bodyDiv w:val="1"/>
      <w:marLeft w:val="0"/>
      <w:marRight w:val="0"/>
      <w:marTop w:val="0"/>
      <w:marBottom w:val="0"/>
      <w:divBdr>
        <w:top w:val="none" w:sz="0" w:space="0" w:color="auto"/>
        <w:left w:val="none" w:sz="0" w:space="0" w:color="auto"/>
        <w:bottom w:val="none" w:sz="0" w:space="0" w:color="auto"/>
        <w:right w:val="none" w:sz="0" w:space="0" w:color="auto"/>
      </w:divBdr>
    </w:div>
    <w:div w:id="1217550140">
      <w:bodyDiv w:val="1"/>
      <w:marLeft w:val="0"/>
      <w:marRight w:val="0"/>
      <w:marTop w:val="0"/>
      <w:marBottom w:val="0"/>
      <w:divBdr>
        <w:top w:val="none" w:sz="0" w:space="0" w:color="auto"/>
        <w:left w:val="none" w:sz="0" w:space="0" w:color="auto"/>
        <w:bottom w:val="none" w:sz="0" w:space="0" w:color="auto"/>
        <w:right w:val="none" w:sz="0" w:space="0" w:color="auto"/>
      </w:divBdr>
    </w:div>
    <w:div w:id="1297417099">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65657451">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930851">
      <w:bodyDiv w:val="1"/>
      <w:marLeft w:val="0"/>
      <w:marRight w:val="0"/>
      <w:marTop w:val="0"/>
      <w:marBottom w:val="0"/>
      <w:divBdr>
        <w:top w:val="none" w:sz="0" w:space="0" w:color="auto"/>
        <w:left w:val="none" w:sz="0" w:space="0" w:color="auto"/>
        <w:bottom w:val="none" w:sz="0" w:space="0" w:color="auto"/>
        <w:right w:val="none" w:sz="0" w:space="0" w:color="auto"/>
      </w:divBdr>
    </w:div>
    <w:div w:id="1664548938">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9861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F5267A83-7A2C-471B-80E6-323957264C49}">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4</TotalTime>
  <Pages>10</Pages>
  <Words>5999</Words>
  <Characters>34199</Characters>
  <Application>Microsoft Office Word</Application>
  <DocSecurity>0</DocSecurity>
  <Lines>284</Lines>
  <Paragraphs>80</Paragraphs>
  <ScaleCrop>false</ScaleCrop>
  <Company>Licence Owner</Company>
  <LinksUpToDate>false</LinksUpToDate>
  <CharactersWithSpaces>40118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Linzhang Wu</cp:lastModifiedBy>
  <cp:revision>4</cp:revision>
  <cp:lastPrinted>2018-05-22T08:24:00Z</cp:lastPrinted>
  <dcterms:created xsi:type="dcterms:W3CDTF">2019-12-20T04:54:00Z</dcterms:created>
  <dcterms:modified xsi:type="dcterms:W3CDTF">2026-04-27T20:46:00Z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